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 w:themeColor="background1"/>
  <w:body>
    <w:p w14:paraId="3703D568" w14:textId="59BAF022" w:rsidR="001B4E9F" w:rsidRDefault="00E075B7" w:rsidP="00231F38">
      <w:pPr>
        <w:pStyle w:val="Title"/>
      </w:pPr>
      <w:r>
        <w:rPr>
          <w:noProof/>
        </w:rPr>
        <w:drawing>
          <wp:anchor distT="0" distB="0" distL="114300" distR="114300" simplePos="0" relativeHeight="251661316" behindDoc="0" locked="0" layoutInCell="1" allowOverlap="1" wp14:anchorId="3FB24DD6" wp14:editId="1F465F9A">
            <wp:simplePos x="0" y="0"/>
            <wp:positionH relativeFrom="margin">
              <wp:posOffset>-492663</wp:posOffset>
            </wp:positionH>
            <wp:positionV relativeFrom="paragraph">
              <wp:posOffset>-612384</wp:posOffset>
            </wp:positionV>
            <wp:extent cx="2391508" cy="615121"/>
            <wp:effectExtent l="0" t="0" r="0" b="0"/>
            <wp:wrapNone/>
            <wp:docPr id="229271792" name="Picture 19" descr="University Of Liverpool University Of Liverpool Logo Vector, HD Png  Download Transparent Png Image PNGitem | mail.ophirah.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University Of Liverpool University Of Liverpool Logo Vector, HD Png  Download Transparent Png Image PNGitem | mail.ophirah.nl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1508" cy="615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2EAB">
        <w:rPr>
          <w:noProof/>
        </w:rPr>
        <w:drawing>
          <wp:anchor distT="0" distB="0" distL="114300" distR="114300" simplePos="0" relativeHeight="251660292" behindDoc="1" locked="0" layoutInCell="1" allowOverlap="1" wp14:anchorId="02255261" wp14:editId="739B2EA0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7568589" cy="10689605"/>
            <wp:effectExtent l="0" t="0" r="0" b="0"/>
            <wp:wrapNone/>
            <wp:docPr id="1632054196" name="Picture 15" descr="A blue and white wavy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054196" name="Picture 15" descr="A blue and white wavy lines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8589" cy="10689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1ED651" w14:textId="3F36E8CA" w:rsidR="001B4E9F" w:rsidRDefault="001D2EAB" w:rsidP="001D2EAB">
      <w:pPr>
        <w:pStyle w:val="Title"/>
        <w:tabs>
          <w:tab w:val="left" w:pos="1290"/>
        </w:tabs>
      </w:pPr>
      <w:r>
        <w:tab/>
      </w:r>
    </w:p>
    <w:p w14:paraId="1F10B712" w14:textId="4C055F51" w:rsidR="001B4E9F" w:rsidRDefault="008C44A2" w:rsidP="001D2EAB">
      <w:pPr>
        <w:pStyle w:val="Title"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7217" behindDoc="0" locked="0" layoutInCell="1" allowOverlap="1" wp14:anchorId="4C10E9DA" wp14:editId="330A8BBE">
                <wp:simplePos x="0" y="0"/>
                <wp:positionH relativeFrom="column">
                  <wp:posOffset>-204470</wp:posOffset>
                </wp:positionH>
                <wp:positionV relativeFrom="paragraph">
                  <wp:posOffset>496570</wp:posOffset>
                </wp:positionV>
                <wp:extent cx="6562090" cy="1404620"/>
                <wp:effectExtent l="0" t="0" r="0" b="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6209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1D6138" w14:textId="582789DE" w:rsidR="0056290C" w:rsidRDefault="0056290C" w:rsidP="001B4E9F">
                            <w:pPr>
                              <w:rPr>
                                <w:rFonts w:ascii="Bahnschrift" w:hAnsi="Bahnschrift"/>
                                <w:color w:val="031230" w:themeColor="text2" w:themeShade="80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Bahnschrift" w:hAnsi="Bahnschrift"/>
                                <w:color w:val="031230" w:themeColor="text2" w:themeShade="80"/>
                                <w:sz w:val="72"/>
                                <w:szCs w:val="72"/>
                              </w:rPr>
                              <w:t>Big Data Analytics:</w:t>
                            </w:r>
                          </w:p>
                          <w:p w14:paraId="0E96238E" w14:textId="3E5C94BC" w:rsidR="001B4E9F" w:rsidRPr="001B4E9F" w:rsidRDefault="0056290C" w:rsidP="001B4E9F">
                            <w:pPr>
                              <w:rPr>
                                <w:rFonts w:ascii="Bahnschrift" w:hAnsi="Bahnschrift"/>
                                <w:color w:val="031230" w:themeColor="text2" w:themeShade="80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Bahnschrift" w:hAnsi="Bahnschrift"/>
                                <w:color w:val="031230" w:themeColor="text2" w:themeShade="80"/>
                                <w:sz w:val="72"/>
                                <w:szCs w:val="72"/>
                              </w:rPr>
                              <w:t xml:space="preserve"> Assignment </w:t>
                            </w:r>
                            <w:r w:rsidR="00363FBE">
                              <w:rPr>
                                <w:rFonts w:ascii="Bahnschrift" w:hAnsi="Bahnschrift"/>
                                <w:color w:val="031230" w:themeColor="text2" w:themeShade="80"/>
                                <w:sz w:val="72"/>
                                <w:szCs w:val="72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C10E9D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16.1pt;margin-top:39.1pt;width:516.7pt;height:110.6pt;z-index:251657217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" filled="f" stroked="f">
                <v:textbox style="mso-fit-shape-to-text:t">
                  <w:txbxContent>
                    <w:p w14:paraId="4E1D6138" w14:textId="582789DE" w:rsidR="0056290C" w:rsidRDefault="0056290C" w:rsidP="001B4E9F">
                      <w:pPr>
                        <w:rPr>
                          <w:rFonts w:ascii="Bahnschrift" w:hAnsi="Bahnschrift"/>
                          <w:color w:val="031230" w:themeColor="text2" w:themeShade="80"/>
                          <w:sz w:val="72"/>
                          <w:szCs w:val="72"/>
                        </w:rPr>
                      </w:pPr>
                      <w:r>
                        <w:rPr>
                          <w:rFonts w:ascii="Bahnschrift" w:hAnsi="Bahnschrift"/>
                          <w:color w:val="031230" w:themeColor="text2" w:themeShade="80"/>
                          <w:sz w:val="72"/>
                          <w:szCs w:val="72"/>
                        </w:rPr>
                        <w:t>Big Data Analytics:</w:t>
                      </w:r>
                    </w:p>
                    <w:p w14:paraId="0E96238E" w14:textId="3E5C94BC" w:rsidR="001B4E9F" w:rsidRPr="001B4E9F" w:rsidRDefault="0056290C" w:rsidP="001B4E9F">
                      <w:pPr>
                        <w:rPr>
                          <w:rFonts w:ascii="Bahnschrift" w:hAnsi="Bahnschrift"/>
                          <w:color w:val="031230" w:themeColor="text2" w:themeShade="80"/>
                          <w:sz w:val="72"/>
                          <w:szCs w:val="72"/>
                        </w:rPr>
                      </w:pPr>
                      <w:r>
                        <w:rPr>
                          <w:rFonts w:ascii="Bahnschrift" w:hAnsi="Bahnschrift"/>
                          <w:color w:val="031230" w:themeColor="text2" w:themeShade="80"/>
                          <w:sz w:val="72"/>
                          <w:szCs w:val="72"/>
                        </w:rPr>
                        <w:t xml:space="preserve"> Assignment </w:t>
                      </w:r>
                      <w:r w:rsidR="00363FBE">
                        <w:rPr>
                          <w:rFonts w:ascii="Bahnschrift" w:hAnsi="Bahnschrift"/>
                          <w:color w:val="031230" w:themeColor="text2" w:themeShade="80"/>
                          <w:sz w:val="72"/>
                          <w:szCs w:val="72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F4BF89E" w14:textId="27975499" w:rsidR="001B4E9F" w:rsidRDefault="001020DD" w:rsidP="00231F38">
      <w:pPr>
        <w:pStyle w:val="Title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7218" behindDoc="0" locked="0" layoutInCell="1" allowOverlap="1" wp14:anchorId="4BC368DC" wp14:editId="3B46D29D">
                <wp:simplePos x="0" y="0"/>
                <wp:positionH relativeFrom="margin">
                  <wp:posOffset>-203933</wp:posOffset>
                </wp:positionH>
                <wp:positionV relativeFrom="paragraph">
                  <wp:posOffset>2099945</wp:posOffset>
                </wp:positionV>
                <wp:extent cx="3152775" cy="1404620"/>
                <wp:effectExtent l="0" t="0" r="0" b="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27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39CECD" w14:textId="02F82D5D" w:rsidR="001B4E9F" w:rsidRPr="002F150D" w:rsidRDefault="001D3FB8" w:rsidP="001B4E9F">
                            <w:pPr>
                              <w:rPr>
                                <w:rFonts w:ascii="Bahnschrift Light" w:hAnsi="Bahnschrift Light"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color w:val="0D0D0D" w:themeColor="text1" w:themeTint="F2"/>
                              </w:rPr>
                              <w:t>COMP 336: Big Data Analytics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C368DC" id="_x0000_s1027" type="#_x0000_t202" style="position:absolute;margin-left:-16.05pt;margin-top:165.35pt;width:248.25pt;height:110.6pt;z-index:25165721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" filled="f" stroked="f">
                <v:textbox style="mso-fit-shape-to-text:t">
                  <w:txbxContent>
                    <w:p w14:paraId="6939CECD" w14:textId="02F82D5D" w:rsidR="001B4E9F" w:rsidRPr="002F150D" w:rsidRDefault="001D3FB8" w:rsidP="001B4E9F">
                      <w:pPr>
                        <w:rPr>
                          <w:rFonts w:ascii="Bahnschrift Light" w:hAnsi="Bahnschrift Light"/>
                          <w:color w:val="0D0D0D" w:themeColor="text1" w:themeTint="F2"/>
                        </w:rPr>
                      </w:pPr>
                      <w:r>
                        <w:rPr>
                          <w:rFonts w:ascii="Bahnschrift Light" w:hAnsi="Bahnschrift Light"/>
                          <w:color w:val="0D0D0D" w:themeColor="text1" w:themeTint="F2"/>
                        </w:rPr>
                        <w:t>COMP 336: Big Data Analytics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08D9F64" w14:textId="21DC9D9D" w:rsidR="001B4E9F" w:rsidRDefault="001B4E9F" w:rsidP="001D2EAB">
      <w:pPr>
        <w:pStyle w:val="Title"/>
        <w:ind w:firstLine="720"/>
      </w:pPr>
    </w:p>
    <w:p w14:paraId="54287893" w14:textId="74A18D8D" w:rsidR="001B4E9F" w:rsidRDefault="001B4E9F" w:rsidP="00231F38">
      <w:pPr>
        <w:pStyle w:val="Title"/>
      </w:pPr>
    </w:p>
    <w:p w14:paraId="2FA6708D" w14:textId="439ABBED" w:rsidR="001B4E9F" w:rsidRDefault="001B4E9F" w:rsidP="00231F38">
      <w:pPr>
        <w:pStyle w:val="Title"/>
      </w:pPr>
    </w:p>
    <w:p w14:paraId="1F38ABAA" w14:textId="47050B98" w:rsidR="001B4E9F" w:rsidRDefault="001B4E9F" w:rsidP="00231F38">
      <w:pPr>
        <w:pStyle w:val="Title"/>
      </w:pPr>
    </w:p>
    <w:p w14:paraId="5C1E5573" w14:textId="1B453BE6" w:rsidR="001B4E9F" w:rsidRDefault="001B4E9F" w:rsidP="00231F38">
      <w:pPr>
        <w:pStyle w:val="Title"/>
      </w:pPr>
    </w:p>
    <w:p w14:paraId="12C0FB91" w14:textId="08738EA9" w:rsidR="001B4E9F" w:rsidRDefault="001B4E9F" w:rsidP="00231F38">
      <w:pPr>
        <w:pStyle w:val="Title"/>
      </w:pPr>
    </w:p>
    <w:p w14:paraId="107F948A" w14:textId="77777777" w:rsidR="001B4E9F" w:rsidRDefault="001B4E9F" w:rsidP="00231F38">
      <w:pPr>
        <w:pStyle w:val="Title"/>
      </w:pPr>
    </w:p>
    <w:p w14:paraId="097221B7" w14:textId="776A38EF" w:rsidR="001B4E9F" w:rsidRDefault="001020DD" w:rsidP="00231F38">
      <w:pPr>
        <w:pStyle w:val="Title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7220" behindDoc="0" locked="0" layoutInCell="1" allowOverlap="1" wp14:anchorId="48BA663C" wp14:editId="2984B267">
                <wp:simplePos x="0" y="0"/>
                <wp:positionH relativeFrom="margin">
                  <wp:posOffset>-776165</wp:posOffset>
                </wp:positionH>
                <wp:positionV relativeFrom="paragraph">
                  <wp:posOffset>254342</wp:posOffset>
                </wp:positionV>
                <wp:extent cx="3152775" cy="1404620"/>
                <wp:effectExtent l="0" t="0" r="0" b="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27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05A275" w14:textId="77777777" w:rsidR="001B4E9F" w:rsidRPr="001B4E9F" w:rsidRDefault="001B4E9F" w:rsidP="001B4E9F">
                            <w:pPr>
                              <w:rPr>
                                <w:rFonts w:ascii="Bahnschrift Light" w:hAnsi="Bahnschrift Light"/>
                                <w:color w:val="00ACC1"/>
                              </w:rPr>
                            </w:pPr>
                            <w:r w:rsidRPr="001B4E9F">
                              <w:rPr>
                                <w:rFonts w:ascii="Bahnschrift Light" w:hAnsi="Bahnschrift Light"/>
                                <w:color w:val="00ACC1"/>
                              </w:rPr>
                              <w:t>Prepared by</w:t>
                            </w:r>
                          </w:p>
                          <w:p w14:paraId="19D58186" w14:textId="6071B890" w:rsidR="001B4E9F" w:rsidRDefault="00C34144" w:rsidP="001B4E9F">
                            <w:pPr>
                              <w:rPr>
                                <w:rFonts w:ascii="Bahnschrift Light" w:hAnsi="Bahnschrift Light"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color w:val="0D0D0D" w:themeColor="text1" w:themeTint="F2"/>
                              </w:rPr>
                              <w:t>Matthew Paver</w:t>
                            </w:r>
                          </w:p>
                          <w:p w14:paraId="0DF51F33" w14:textId="3BEB5E86" w:rsidR="001020DD" w:rsidRPr="00BF6DC2" w:rsidRDefault="001020DD" w:rsidP="001B4E9F">
                            <w:pPr>
                              <w:rPr>
                                <w:rFonts w:ascii="Bahnschrift Light" w:hAnsi="Bahnschrift Light"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color w:val="0D0D0D" w:themeColor="text1" w:themeTint="F2"/>
                              </w:rPr>
                              <w:t>201582813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BA663C" id="_x0000_s1028" type="#_x0000_t202" style="position:absolute;margin-left:-61.1pt;margin-top:20.05pt;width:248.25pt;height:110.6pt;z-index:25165722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" filled="f" stroked="f">
                <v:textbox style="mso-fit-shape-to-text:t">
                  <w:txbxContent>
                    <w:p w14:paraId="1C05A275" w14:textId="77777777" w:rsidR="001B4E9F" w:rsidRPr="001B4E9F" w:rsidRDefault="001B4E9F" w:rsidP="001B4E9F">
                      <w:pPr>
                        <w:rPr>
                          <w:rFonts w:ascii="Bahnschrift Light" w:hAnsi="Bahnschrift Light"/>
                          <w:color w:val="00ACC1"/>
                        </w:rPr>
                      </w:pPr>
                      <w:r w:rsidRPr="001B4E9F">
                        <w:rPr>
                          <w:rFonts w:ascii="Bahnschrift Light" w:hAnsi="Bahnschrift Light"/>
                          <w:color w:val="00ACC1"/>
                        </w:rPr>
                        <w:t>Prepared by</w:t>
                      </w:r>
                    </w:p>
                    <w:p w14:paraId="19D58186" w14:textId="6071B890" w:rsidR="001B4E9F" w:rsidRDefault="00C34144" w:rsidP="001B4E9F">
                      <w:pPr>
                        <w:rPr>
                          <w:rFonts w:ascii="Bahnschrift Light" w:hAnsi="Bahnschrift Light"/>
                          <w:color w:val="0D0D0D" w:themeColor="text1" w:themeTint="F2"/>
                        </w:rPr>
                      </w:pPr>
                      <w:r>
                        <w:rPr>
                          <w:rFonts w:ascii="Bahnschrift Light" w:hAnsi="Bahnschrift Light"/>
                          <w:color w:val="0D0D0D" w:themeColor="text1" w:themeTint="F2"/>
                        </w:rPr>
                        <w:t>Matthew Paver</w:t>
                      </w:r>
                    </w:p>
                    <w:p w14:paraId="0DF51F33" w14:textId="3BEB5E86" w:rsidR="001020DD" w:rsidRPr="00BF6DC2" w:rsidRDefault="001020DD" w:rsidP="001B4E9F">
                      <w:pPr>
                        <w:rPr>
                          <w:rFonts w:ascii="Bahnschrift Light" w:hAnsi="Bahnschrift Light"/>
                          <w:color w:val="0D0D0D" w:themeColor="text1" w:themeTint="F2"/>
                        </w:rPr>
                      </w:pPr>
                      <w:r>
                        <w:rPr>
                          <w:rFonts w:ascii="Bahnschrift Light" w:hAnsi="Bahnschrift Light"/>
                          <w:color w:val="0D0D0D" w:themeColor="text1" w:themeTint="F2"/>
                        </w:rPr>
                        <w:t>201582813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A842A11" w14:textId="31D6189D" w:rsidR="001B4E9F" w:rsidRDefault="001B4E9F" w:rsidP="00231F38">
      <w:pPr>
        <w:pStyle w:val="Title"/>
      </w:pPr>
    </w:p>
    <w:p w14:paraId="3B4EBE0B" w14:textId="0E27FD40" w:rsidR="001B4E9F" w:rsidRDefault="001B4E9F" w:rsidP="00231F38">
      <w:pPr>
        <w:pStyle w:val="Title"/>
      </w:pPr>
    </w:p>
    <w:p w14:paraId="56DD8D2D" w14:textId="3199E16F" w:rsidR="001B4E9F" w:rsidRDefault="001B4E9F" w:rsidP="00231F38">
      <w:pPr>
        <w:pStyle w:val="Title"/>
      </w:pPr>
    </w:p>
    <w:p w14:paraId="52528948" w14:textId="759DC583" w:rsidR="008C07B2" w:rsidRDefault="008C07B2" w:rsidP="008C07B2"/>
    <w:p w14:paraId="5367BEB1" w14:textId="698182D8" w:rsidR="009F0138" w:rsidRDefault="009F0138" w:rsidP="009F0138">
      <w:pPr>
        <w:rPr>
          <w:b/>
          <w:bCs/>
          <w:noProof/>
        </w:rPr>
      </w:pPr>
    </w:p>
    <w:p w14:paraId="1270D34B" w14:textId="5DF33E22" w:rsidR="00574A9C" w:rsidRDefault="00574A9C">
      <w:pPr>
        <w:spacing w:after="160" w:line="259" w:lineRule="auto"/>
        <w:rPr>
          <w:rFonts w:ascii="Bahnschrift" w:eastAsiaTheme="majorEastAsia" w:hAnsi="Bahnschrift" w:cstheme="majorBidi"/>
          <w:color w:val="072560"/>
          <w:sz w:val="36"/>
          <w:szCs w:val="32"/>
        </w:rPr>
      </w:pPr>
      <w:bookmarkStart w:id="0" w:name="_Toc181929228"/>
      <w: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id w:val="-36683560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616E93F" w14:textId="69261573" w:rsidR="00574A9C" w:rsidRDefault="00574A9C">
          <w:pPr>
            <w:pStyle w:val="TOCHeading"/>
          </w:pPr>
          <w:r>
            <w:t>Table of Contents</w:t>
          </w:r>
        </w:p>
        <w:p w14:paraId="05E41A5A" w14:textId="1379D984" w:rsidR="00C80F66" w:rsidRDefault="00574A9C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83218461" w:history="1">
            <w:r w:rsidR="00C80F66" w:rsidRPr="0006592D">
              <w:rPr>
                <w:rStyle w:val="Hyperlink"/>
                <w:rFonts w:eastAsiaTheme="majorEastAsia"/>
                <w:noProof/>
              </w:rPr>
              <w:t>Introduction</w:t>
            </w:r>
            <w:r w:rsidR="00C80F66">
              <w:rPr>
                <w:noProof/>
                <w:webHidden/>
              </w:rPr>
              <w:tab/>
            </w:r>
            <w:r w:rsidR="00C80F66">
              <w:rPr>
                <w:noProof/>
                <w:webHidden/>
              </w:rPr>
              <w:fldChar w:fldCharType="begin"/>
            </w:r>
            <w:r w:rsidR="00C80F66">
              <w:rPr>
                <w:noProof/>
                <w:webHidden/>
              </w:rPr>
              <w:instrText xml:space="preserve"> PAGEREF _Toc183218461 \h </w:instrText>
            </w:r>
            <w:r w:rsidR="00C80F66">
              <w:rPr>
                <w:noProof/>
                <w:webHidden/>
              </w:rPr>
            </w:r>
            <w:r w:rsidR="00C80F66">
              <w:rPr>
                <w:noProof/>
                <w:webHidden/>
              </w:rPr>
              <w:fldChar w:fldCharType="separate"/>
            </w:r>
            <w:r w:rsidR="00C80F66">
              <w:rPr>
                <w:noProof/>
                <w:webHidden/>
              </w:rPr>
              <w:t>2</w:t>
            </w:r>
            <w:r w:rsidR="00C80F66">
              <w:rPr>
                <w:noProof/>
                <w:webHidden/>
              </w:rPr>
              <w:fldChar w:fldCharType="end"/>
            </w:r>
          </w:hyperlink>
        </w:p>
        <w:p w14:paraId="1AD39270" w14:textId="5FC00E6F" w:rsidR="00C80F66" w:rsidRDefault="00C80F66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83218462" w:history="1">
            <w:r w:rsidRPr="0006592D">
              <w:rPr>
                <w:rStyle w:val="Hyperlink"/>
                <w:rFonts w:eastAsiaTheme="minorHAnsi"/>
                <w:noProof/>
              </w:rPr>
              <w:t>Dataset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_Toc183218462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59ED1" w14:textId="5F0890A3" w:rsidR="00C80F66" w:rsidRDefault="00C80F66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83218463" w:history="1">
            <w:r w:rsidRPr="0006592D">
              <w:rPr>
                <w:rStyle w:val="Hyperlink"/>
                <w:rFonts w:eastAsiaTheme="majorEastAsia"/>
                <w:noProof/>
              </w:rPr>
              <w:t>Methodology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_Toc183218463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A8063" w14:textId="3602D1BD" w:rsidR="00C80F66" w:rsidRDefault="00C80F66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83218464" w:history="1">
            <w:r w:rsidRPr="0006592D">
              <w:rPr>
                <w:rStyle w:val="Hyperlink"/>
                <w:rFonts w:eastAsiaTheme="majorEastAsia"/>
                <w:noProof/>
              </w:rPr>
              <w:t>Decomposition of Tasks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_Toc183218464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BFBE1" w14:textId="7670459D" w:rsidR="00C80F66" w:rsidRDefault="00C80F66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3218465" w:history="1">
            <w:r w:rsidRPr="0006592D">
              <w:rPr>
                <w:rStyle w:val="Hyperlink"/>
                <w:rFonts w:eastAsiaTheme="majorEastAsia"/>
                <w:noProof/>
              </w:rPr>
              <w:t>Task 1: Data Loading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_Toc183218465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ABD22" w14:textId="4B39DABB" w:rsidR="00C80F66" w:rsidRDefault="00C80F66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3218466" w:history="1">
            <w:r w:rsidRPr="0006592D">
              <w:rPr>
                <w:rStyle w:val="Hyperlink"/>
                <w:noProof/>
              </w:rPr>
              <w:t>Task 2: Stock Names Identification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_Toc183218466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68564" w14:textId="0E9CEBC9" w:rsidR="00C80F66" w:rsidRDefault="00C80F66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3218467" w:history="1">
            <w:r w:rsidRPr="0006592D">
              <w:rPr>
                <w:rStyle w:val="Hyperlink"/>
                <w:noProof/>
              </w:rPr>
              <w:t>Task 3: Filtering Stock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_Toc183218467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7FE1C" w14:textId="33D317A0" w:rsidR="00C80F66" w:rsidRDefault="00C80F66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3218468" w:history="1">
            <w:r w:rsidRPr="0006592D">
              <w:rPr>
                <w:rStyle w:val="Hyperlink"/>
                <w:noProof/>
              </w:rPr>
              <w:t>Task 4: Weeks with More Than 100 Data Points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_Toc183218468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C3529" w14:textId="6A32E3CC" w:rsidR="00C80F66" w:rsidRDefault="00C80F66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3218469" w:history="1">
            <w:r w:rsidRPr="0006592D">
              <w:rPr>
                <w:rStyle w:val="Hyperlink"/>
                <w:noProof/>
              </w:rPr>
              <w:t>Task 5: Close Value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_Toc183218469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0608E" w14:textId="7209EB9F" w:rsidR="00C80F66" w:rsidRDefault="00C80F66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3218470" w:history="1">
            <w:r w:rsidRPr="0006592D">
              <w:rPr>
                <w:rStyle w:val="Hyperlink"/>
                <w:noProof/>
              </w:rPr>
              <w:t>Task 6: Returns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_Toc183218470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4E866" w14:textId="30C2C965" w:rsidR="00C80F66" w:rsidRDefault="00C80F66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3218471" w:history="1">
            <w:r w:rsidRPr="0006592D">
              <w:rPr>
                <w:rStyle w:val="Hyperlink"/>
                <w:noProof/>
              </w:rPr>
              <w:t>Task 7: PCA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_Toc183218471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46F77" w14:textId="710A8673" w:rsidR="00C80F66" w:rsidRDefault="00C80F66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3218472" w:history="1">
            <w:r w:rsidRPr="0006592D">
              <w:rPr>
                <w:rStyle w:val="Hyperlink"/>
                <w:noProof/>
              </w:rPr>
              <w:t>Task 8: Explained Variance Ratios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_Toc183218472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4FCF9" w14:textId="2388C1AE" w:rsidR="00C80F66" w:rsidRDefault="00C80F66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3218473" w:history="1">
            <w:r w:rsidRPr="0006592D">
              <w:rPr>
                <w:rStyle w:val="Hyperlink"/>
                <w:noProof/>
              </w:rPr>
              <w:t>Task 9: Cumulative 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_Toc183218473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9C701" w14:textId="3559A3B4" w:rsidR="00C80F66" w:rsidRDefault="00C80F66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3218474" w:history="1">
            <w:r w:rsidRPr="0006592D">
              <w:rPr>
                <w:rStyle w:val="Hyperlink"/>
                <w:noProof/>
              </w:rPr>
              <w:t>Task 10: Normalised PCA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_Toc183218474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45672" w14:textId="7954CF45" w:rsidR="00C80F66" w:rsidRDefault="00C80F66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83218475" w:history="1">
            <w:r w:rsidRPr="0006592D">
              <w:rPr>
                <w:rStyle w:val="Hyperlink"/>
                <w:rFonts w:eastAsiaTheme="majorEastAsia"/>
                <w:noProof/>
              </w:rPr>
              <w:t>Interpretation of PCA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_Toc183218475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50829" w14:textId="0D7FF044" w:rsidR="00C80F66" w:rsidRDefault="00C80F66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83218476" w:history="1">
            <w:r w:rsidRPr="0006592D">
              <w:rPr>
                <w:rStyle w:val="Hyperlink"/>
                <w:rFonts w:eastAsiaTheme="majorEastAsia"/>
                <w:noProof/>
              </w:rPr>
              <w:t>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_Toc183218476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EE72E" w14:textId="23D7084E" w:rsidR="00574A9C" w:rsidRDefault="00574A9C">
          <w:r>
            <w:rPr>
              <w:b/>
              <w:bCs/>
              <w:noProof/>
            </w:rPr>
            <w:fldChar w:fldCharType="end"/>
          </w:r>
        </w:p>
      </w:sdtContent>
    </w:sdt>
    <w:p w14:paraId="3C828928" w14:textId="57D1EA3B" w:rsidR="00375A1D" w:rsidRPr="00C93C4D" w:rsidRDefault="001D3FB8" w:rsidP="00C93C4D">
      <w:pPr>
        <w:pStyle w:val="PSHeader"/>
      </w:pPr>
      <w:bookmarkStart w:id="1" w:name="_Toc183218461"/>
      <w:r>
        <w:t>Introduction</w:t>
      </w:r>
      <w:bookmarkEnd w:id="0"/>
      <w:bookmarkEnd w:id="1"/>
    </w:p>
    <w:p w14:paraId="56E5C029" w14:textId="01FA4183" w:rsidR="00020288" w:rsidRPr="00020288" w:rsidRDefault="00020288" w:rsidP="00020288">
      <w:pPr>
        <w:rPr>
          <w:rFonts w:eastAsiaTheme="minorHAnsi"/>
        </w:rPr>
      </w:pPr>
      <w:bookmarkStart w:id="2" w:name="_Toc181929230"/>
      <w:r w:rsidRPr="00020288">
        <w:rPr>
          <w:rFonts w:eastAsiaTheme="minorHAnsi"/>
        </w:rPr>
        <w:t>This report examines past stock market data of the S&amp;P 500 index through Principal Component Analysis (PCA). The aim is to simplify the dataset while preserving its variations and revealing market patterns and individual stock behavio</w:t>
      </w:r>
      <w:r>
        <w:rPr>
          <w:rFonts w:eastAsiaTheme="minorHAnsi"/>
        </w:rPr>
        <w:t>u</w:t>
      </w:r>
      <w:r w:rsidRPr="00020288">
        <w:rPr>
          <w:rFonts w:eastAsiaTheme="minorHAnsi"/>
        </w:rPr>
        <w:t xml:space="preserve">rs. </w:t>
      </w:r>
    </w:p>
    <w:p w14:paraId="4709C660" w14:textId="77777777" w:rsidR="00020288" w:rsidRPr="00020288" w:rsidRDefault="00020288" w:rsidP="00020288">
      <w:pPr>
        <w:rPr>
          <w:rFonts w:eastAsiaTheme="minorHAnsi"/>
        </w:rPr>
      </w:pPr>
    </w:p>
    <w:p w14:paraId="5693585F" w14:textId="613EB196" w:rsidR="00020288" w:rsidRPr="00CC7480" w:rsidRDefault="00020288" w:rsidP="00020288">
      <w:pPr>
        <w:rPr>
          <w:rFonts w:eastAsiaTheme="minorHAnsi"/>
        </w:rPr>
      </w:pPr>
      <w:r w:rsidRPr="00020288">
        <w:rPr>
          <w:rFonts w:eastAsiaTheme="minorHAnsi"/>
        </w:rPr>
        <w:t>Principal Component Analysis (PCA) is useful in determining the factors that impact stock performance</w:t>
      </w:r>
      <w:r w:rsidR="00E57BF7">
        <w:rPr>
          <w:rFonts w:eastAsiaTheme="minorHAnsi"/>
        </w:rPr>
        <w:t xml:space="preserve">, which is </w:t>
      </w:r>
      <w:r w:rsidRPr="00020288">
        <w:rPr>
          <w:rFonts w:eastAsiaTheme="minorHAnsi"/>
        </w:rPr>
        <w:t>an aspect in activities such as risk assessment and optimi</w:t>
      </w:r>
      <w:r>
        <w:rPr>
          <w:rFonts w:eastAsiaTheme="minorHAnsi"/>
        </w:rPr>
        <w:t>s</w:t>
      </w:r>
      <w:r w:rsidRPr="00020288">
        <w:rPr>
          <w:rFonts w:eastAsiaTheme="minorHAnsi"/>
        </w:rPr>
        <w:t>ing investment portfolios</w:t>
      </w:r>
      <w:r w:rsidR="00522B36">
        <w:rPr>
          <w:rFonts w:eastAsiaTheme="minorHAnsi"/>
        </w:rPr>
        <w:t>.</w:t>
      </w:r>
      <w:r w:rsidRPr="00020288">
        <w:rPr>
          <w:rFonts w:eastAsiaTheme="minorHAnsi"/>
        </w:rPr>
        <w:t xml:space="preserve"> </w:t>
      </w:r>
    </w:p>
    <w:p w14:paraId="5BD623AD" w14:textId="09ECE6D6" w:rsidR="00385032" w:rsidRDefault="00385032" w:rsidP="00C93C4D">
      <w:pPr>
        <w:pStyle w:val="PSHeader"/>
        <w:rPr>
          <w:rFonts w:eastAsiaTheme="minorHAnsi"/>
        </w:rPr>
      </w:pPr>
      <w:bookmarkStart w:id="3" w:name="_Toc183218462"/>
      <w:r>
        <w:rPr>
          <w:rFonts w:eastAsiaTheme="minorHAnsi"/>
        </w:rPr>
        <w:t>Dataset Description</w:t>
      </w:r>
      <w:bookmarkEnd w:id="2"/>
      <w:bookmarkEnd w:id="3"/>
    </w:p>
    <w:p w14:paraId="1CA143E7" w14:textId="3111B158" w:rsidR="00AA35E0" w:rsidRPr="00AA35E0" w:rsidRDefault="00AA35E0" w:rsidP="00AA35E0">
      <w:bookmarkStart w:id="4" w:name="_Toc181929231"/>
      <w:r w:rsidRPr="00AA35E0">
        <w:t>The dataset contains historical daily market data for S&amp;P 500 stocks, with seven attributes:</w:t>
      </w:r>
    </w:p>
    <w:p w14:paraId="71B6C65D" w14:textId="77777777" w:rsidR="00AA35E0" w:rsidRPr="00AA35E0" w:rsidRDefault="00AA35E0" w:rsidP="00AA35E0">
      <w:pPr>
        <w:numPr>
          <w:ilvl w:val="0"/>
          <w:numId w:val="16"/>
        </w:numPr>
      </w:pPr>
      <w:r w:rsidRPr="00AA35E0">
        <w:rPr>
          <w:b/>
          <w:bCs/>
        </w:rPr>
        <w:t>Date:</w:t>
      </w:r>
      <w:r w:rsidRPr="00AA35E0">
        <w:t> The date of observation.</w:t>
      </w:r>
    </w:p>
    <w:p w14:paraId="0BE4C8A3" w14:textId="77777777" w:rsidR="00AA35E0" w:rsidRPr="00AA35E0" w:rsidRDefault="00AA35E0" w:rsidP="00AA35E0">
      <w:pPr>
        <w:numPr>
          <w:ilvl w:val="0"/>
          <w:numId w:val="16"/>
        </w:numPr>
      </w:pPr>
      <w:r w:rsidRPr="00AA35E0">
        <w:rPr>
          <w:b/>
          <w:bCs/>
        </w:rPr>
        <w:t>Open, High, Low, Close:</w:t>
      </w:r>
      <w:r w:rsidRPr="00AA35E0">
        <w:t> Stock prices at different points in the trading day.</w:t>
      </w:r>
    </w:p>
    <w:p w14:paraId="62F1C970" w14:textId="77777777" w:rsidR="00AA35E0" w:rsidRPr="00AA35E0" w:rsidRDefault="00AA35E0" w:rsidP="00AA35E0">
      <w:pPr>
        <w:numPr>
          <w:ilvl w:val="0"/>
          <w:numId w:val="16"/>
        </w:numPr>
      </w:pPr>
      <w:r w:rsidRPr="00AA35E0">
        <w:rPr>
          <w:b/>
          <w:bCs/>
        </w:rPr>
        <w:t>Volume:</w:t>
      </w:r>
      <w:r w:rsidRPr="00AA35E0">
        <w:t> Total traded volume.</w:t>
      </w:r>
    </w:p>
    <w:p w14:paraId="3E4591BC" w14:textId="4DD2F354" w:rsidR="00AA35E0" w:rsidRDefault="00AA35E0" w:rsidP="00E57BF7">
      <w:pPr>
        <w:numPr>
          <w:ilvl w:val="0"/>
          <w:numId w:val="16"/>
        </w:numPr>
      </w:pPr>
      <w:r w:rsidRPr="00AA35E0">
        <w:rPr>
          <w:b/>
          <w:bCs/>
        </w:rPr>
        <w:t>Name:</w:t>
      </w:r>
      <w:r w:rsidRPr="00AA35E0">
        <w:t> Stock ticker symbol.</w:t>
      </w:r>
    </w:p>
    <w:p w14:paraId="47C3B12A" w14:textId="77777777" w:rsidR="00522B36" w:rsidRPr="00AA35E0" w:rsidRDefault="00522B36" w:rsidP="00522B36">
      <w:pPr>
        <w:ind w:left="720"/>
      </w:pPr>
    </w:p>
    <w:p w14:paraId="06A4EFC2" w14:textId="5A721B71" w:rsidR="00AA35E0" w:rsidRPr="00AA35E0" w:rsidRDefault="00AA35E0" w:rsidP="00AA35E0">
      <w:r w:rsidRPr="00AA35E0">
        <w:t>This analysis focuses on </w:t>
      </w:r>
      <w:r w:rsidR="00522B36">
        <w:t xml:space="preserve">the </w:t>
      </w:r>
      <w:r w:rsidRPr="00AA35E0">
        <w:t>Date, Close, and Name columns for PCA.</w:t>
      </w:r>
    </w:p>
    <w:p w14:paraId="57C3A731" w14:textId="77777777" w:rsidR="009151DD" w:rsidRDefault="004B0D21" w:rsidP="00574A9C">
      <w:pPr>
        <w:pStyle w:val="PSHeader"/>
      </w:pPr>
      <w:bookmarkStart w:id="5" w:name="_Toc181929232"/>
      <w:bookmarkStart w:id="6" w:name="_Toc183218463"/>
      <w:bookmarkEnd w:id="4"/>
      <w:r>
        <w:t>Methodology</w:t>
      </w:r>
      <w:bookmarkStart w:id="7" w:name="_Toc181929233"/>
      <w:bookmarkEnd w:id="5"/>
      <w:bookmarkEnd w:id="6"/>
    </w:p>
    <w:bookmarkEnd w:id="7"/>
    <w:p w14:paraId="7DAC3E24" w14:textId="50AFBA30" w:rsidR="00757CC3" w:rsidRDefault="007E01B2" w:rsidP="007E01B2">
      <w:r w:rsidRPr="007E01B2">
        <w:t xml:space="preserve">The project was implemented in Python 3.7 using pandas for data manipulation and scikit-learn for </w:t>
      </w:r>
      <w:proofErr w:type="gramStart"/>
      <w:r w:rsidR="00A8294B">
        <w:t>Principle</w:t>
      </w:r>
      <w:proofErr w:type="gramEnd"/>
      <w:r w:rsidR="00A8294B">
        <w:t xml:space="preserve"> Component Analysis (</w:t>
      </w:r>
      <w:r w:rsidRPr="007E01B2">
        <w:t>PCA</w:t>
      </w:r>
      <w:r w:rsidR="00A8294B">
        <w:t>)</w:t>
      </w:r>
      <w:r w:rsidRPr="007E01B2">
        <w:t xml:space="preserve">. The dataset was </w:t>
      </w:r>
      <w:r w:rsidR="008C65D0" w:rsidRPr="007E01B2">
        <w:t>pre-processed</w:t>
      </w:r>
      <w:r w:rsidRPr="007E01B2">
        <w:t xml:space="preserve"> by filtering stocks and dates to ensure consistency. PCA was performed to reduce dimensionality and identify principal components. Normali</w:t>
      </w:r>
      <w:r w:rsidR="008C65D0">
        <w:t>s</w:t>
      </w:r>
      <w:r w:rsidRPr="007E01B2">
        <w:t>ation was applied to assess its impact on PCA.</w:t>
      </w:r>
    </w:p>
    <w:p w14:paraId="5ED087C4" w14:textId="2A190DB4" w:rsidR="00573409" w:rsidRPr="007E01B2" w:rsidRDefault="00573409" w:rsidP="007E01B2">
      <w:r>
        <w:lastRenderedPageBreak/>
        <w:t>When executing the code, please ensure</w:t>
      </w:r>
      <w:r w:rsidR="00F96FE2">
        <w:t xml:space="preserve"> </w:t>
      </w:r>
      <w:r w:rsidR="00F96FE2" w:rsidRPr="00F96FE2">
        <w:rPr>
          <w:i/>
          <w:iCs/>
        </w:rPr>
        <w:t>stockdata.csv</w:t>
      </w:r>
      <w:r w:rsidR="00F96FE2">
        <w:t xml:space="preserve"> is in the same directory for the code to run </w:t>
      </w:r>
      <w:proofErr w:type="spellStart"/>
      <w:r w:rsidR="00F96FE2">
        <w:t>successfully.</w:t>
      </w:r>
      <w:proofErr w:type="spellEnd"/>
    </w:p>
    <w:p w14:paraId="298E26EA" w14:textId="50AFBA30" w:rsidR="00525200" w:rsidRDefault="00B301C8" w:rsidP="00522B36">
      <w:pPr>
        <w:pStyle w:val="PSHeader"/>
      </w:pPr>
      <w:bookmarkStart w:id="8" w:name="_Toc181929234"/>
      <w:bookmarkStart w:id="9" w:name="_Toc183218464"/>
      <w:r>
        <w:t>Decomposition of Tasks</w:t>
      </w:r>
      <w:bookmarkEnd w:id="8"/>
      <w:bookmarkEnd w:id="9"/>
    </w:p>
    <w:p w14:paraId="5F967724" w14:textId="77777777" w:rsidR="00522B36" w:rsidRDefault="00522B36" w:rsidP="00522B36">
      <w:pPr>
        <w:pStyle w:val="PSHeader"/>
      </w:pPr>
    </w:p>
    <w:p w14:paraId="05019115" w14:textId="6E128913" w:rsidR="00B301C8" w:rsidRDefault="00B301C8" w:rsidP="00790BEA">
      <w:pPr>
        <w:pStyle w:val="Heading2"/>
      </w:pPr>
      <w:bookmarkStart w:id="10" w:name="_Toc181929235"/>
      <w:bookmarkStart w:id="11" w:name="_Toc183218465"/>
      <w:r>
        <w:t xml:space="preserve">Task 1: </w:t>
      </w:r>
      <w:bookmarkEnd w:id="10"/>
      <w:r w:rsidR="00B36D1E">
        <w:t>Data Loading</w:t>
      </w:r>
      <w:bookmarkEnd w:id="11"/>
    </w:p>
    <w:p w14:paraId="795657DC" w14:textId="77777777" w:rsidR="00B36D1E" w:rsidRPr="00B36D1E" w:rsidRDefault="00B36D1E" w:rsidP="00B36D1E">
      <w:r w:rsidRPr="00B36D1E">
        <w:t xml:space="preserve">The dataset was loaded into a </w:t>
      </w:r>
      <w:proofErr w:type="gramStart"/>
      <w:r w:rsidRPr="00B36D1E">
        <w:t xml:space="preserve">pandas </w:t>
      </w:r>
      <w:proofErr w:type="spellStart"/>
      <w:r w:rsidRPr="00B36D1E">
        <w:t>DataFrame</w:t>
      </w:r>
      <w:proofErr w:type="spellEnd"/>
      <w:proofErr w:type="gramEnd"/>
      <w:r w:rsidRPr="00B36D1E">
        <w:t>, as shown below:</w:t>
      </w:r>
    </w:p>
    <w:p w14:paraId="2DCF08B7" w14:textId="445C09F5" w:rsidR="00AC52C2" w:rsidRPr="006571C1" w:rsidRDefault="00C93C4D" w:rsidP="00990386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8" behindDoc="0" locked="0" layoutInCell="1" allowOverlap="1" wp14:anchorId="726108F8" wp14:editId="335A4554">
                <wp:simplePos x="0" y="0"/>
                <wp:positionH relativeFrom="column">
                  <wp:posOffset>-77432</wp:posOffset>
                </wp:positionH>
                <wp:positionV relativeFrom="paragraph">
                  <wp:posOffset>232570</wp:posOffset>
                </wp:positionV>
                <wp:extent cx="6043295" cy="1828800"/>
                <wp:effectExtent l="0" t="0" r="14605" b="10795"/>
                <wp:wrapSquare wrapText="bothSides"/>
                <wp:docPr id="101376607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3295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3A15DC" w14:textId="77777777" w:rsidR="0081717F" w:rsidRPr="0081717F" w:rsidRDefault="0081717F" w:rsidP="0081717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81717F">
                              <w:rPr>
                                <w:sz w:val="16"/>
                                <w:szCs w:val="16"/>
                              </w:rPr>
                              <w:t># Task 1: Load the data</w:t>
                            </w:r>
                          </w:p>
                          <w:p w14:paraId="4D654CFF" w14:textId="77777777" w:rsidR="0081717F" w:rsidRPr="0081717F" w:rsidRDefault="0081717F" w:rsidP="0081717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81717F">
                              <w:rPr>
                                <w:sz w:val="16"/>
                                <w:szCs w:val="16"/>
                              </w:rPr>
                              <w:t># Change the current working directory to the directory where the script is located</w:t>
                            </w:r>
                          </w:p>
                          <w:p w14:paraId="4247B5B1" w14:textId="77777777" w:rsidR="0081717F" w:rsidRPr="0081717F" w:rsidRDefault="0081717F" w:rsidP="0081717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81717F">
                              <w:rPr>
                                <w:sz w:val="16"/>
                                <w:szCs w:val="16"/>
                              </w:rPr>
                              <w:t>script_dir</w:t>
                            </w:r>
                            <w:proofErr w:type="spellEnd"/>
                            <w:r w:rsidRPr="0081717F">
                              <w:rPr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81717F">
                              <w:rPr>
                                <w:sz w:val="16"/>
                                <w:szCs w:val="16"/>
                              </w:rPr>
                              <w:t>os.path</w:t>
                            </w:r>
                            <w:proofErr w:type="gramEnd"/>
                            <w:r w:rsidRPr="0081717F">
                              <w:rPr>
                                <w:sz w:val="16"/>
                                <w:szCs w:val="16"/>
                              </w:rPr>
                              <w:t>.dirname</w:t>
                            </w:r>
                            <w:proofErr w:type="spellEnd"/>
                            <w:r w:rsidRPr="0081717F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81717F">
                              <w:rPr>
                                <w:sz w:val="16"/>
                                <w:szCs w:val="16"/>
                              </w:rPr>
                              <w:t>os.path.abspath</w:t>
                            </w:r>
                            <w:proofErr w:type="spellEnd"/>
                            <w:r w:rsidRPr="0081717F">
                              <w:rPr>
                                <w:sz w:val="16"/>
                                <w:szCs w:val="16"/>
                              </w:rPr>
                              <w:t>(__file__))</w:t>
                            </w:r>
                          </w:p>
                          <w:p w14:paraId="54122616" w14:textId="77777777" w:rsidR="0081717F" w:rsidRPr="0081717F" w:rsidRDefault="0081717F" w:rsidP="0081717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81717F">
                              <w:rPr>
                                <w:sz w:val="16"/>
                                <w:szCs w:val="16"/>
                              </w:rPr>
                              <w:t>file_path</w:t>
                            </w:r>
                            <w:proofErr w:type="spellEnd"/>
                            <w:r w:rsidRPr="0081717F">
                              <w:rPr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81717F">
                              <w:rPr>
                                <w:sz w:val="16"/>
                                <w:szCs w:val="16"/>
                              </w:rPr>
                              <w:t>os.path</w:t>
                            </w:r>
                            <w:proofErr w:type="gramEnd"/>
                            <w:r w:rsidRPr="0081717F">
                              <w:rPr>
                                <w:sz w:val="16"/>
                                <w:szCs w:val="16"/>
                              </w:rPr>
                              <w:t>.join</w:t>
                            </w:r>
                            <w:proofErr w:type="spellEnd"/>
                            <w:r w:rsidRPr="0081717F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81717F">
                              <w:rPr>
                                <w:sz w:val="16"/>
                                <w:szCs w:val="16"/>
                              </w:rPr>
                              <w:t>script_dir</w:t>
                            </w:r>
                            <w:proofErr w:type="spellEnd"/>
                            <w:r w:rsidRPr="0081717F">
                              <w:rPr>
                                <w:sz w:val="16"/>
                                <w:szCs w:val="16"/>
                              </w:rPr>
                              <w:t>, "stockdata.csv")</w:t>
                            </w:r>
                          </w:p>
                          <w:p w14:paraId="574BEB37" w14:textId="77777777" w:rsidR="0081717F" w:rsidRPr="0081717F" w:rsidRDefault="0081717F" w:rsidP="0081717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81717F">
                              <w:rPr>
                                <w:sz w:val="16"/>
                                <w:szCs w:val="16"/>
                              </w:rPr>
                              <w:t xml:space="preserve">data = </w:t>
                            </w:r>
                            <w:proofErr w:type="spellStart"/>
                            <w:proofErr w:type="gramStart"/>
                            <w:r w:rsidRPr="0081717F">
                              <w:rPr>
                                <w:sz w:val="16"/>
                                <w:szCs w:val="16"/>
                              </w:rPr>
                              <w:t>pd.read</w:t>
                            </w:r>
                            <w:proofErr w:type="gramEnd"/>
                            <w:r w:rsidRPr="0081717F">
                              <w:rPr>
                                <w:sz w:val="16"/>
                                <w:szCs w:val="16"/>
                              </w:rPr>
                              <w:t>_csv</w:t>
                            </w:r>
                            <w:proofErr w:type="spellEnd"/>
                            <w:r w:rsidRPr="0081717F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81717F">
                              <w:rPr>
                                <w:sz w:val="16"/>
                                <w:szCs w:val="16"/>
                              </w:rPr>
                              <w:t>file_path</w:t>
                            </w:r>
                            <w:proofErr w:type="spellEnd"/>
                            <w:r w:rsidRPr="0081717F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168B72ED" w14:textId="77777777" w:rsidR="0081717F" w:rsidRPr="0081717F" w:rsidRDefault="0081717F" w:rsidP="0081717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81717F">
                              <w:rPr>
                                <w:sz w:val="16"/>
                                <w:szCs w:val="16"/>
                              </w:rPr>
                              <w:t>print(</w:t>
                            </w:r>
                            <w:proofErr w:type="gramEnd"/>
                            <w:r w:rsidRPr="0081717F">
                              <w:rPr>
                                <w:sz w:val="16"/>
                                <w:szCs w:val="16"/>
                              </w:rPr>
                              <w:t xml:space="preserve">"Task 1: Data loaded successfully into a </w:t>
                            </w:r>
                            <w:proofErr w:type="spellStart"/>
                            <w:r w:rsidRPr="0081717F">
                              <w:rPr>
                                <w:sz w:val="16"/>
                                <w:szCs w:val="16"/>
                              </w:rPr>
                              <w:t>DataFrame</w:t>
                            </w:r>
                            <w:proofErr w:type="spellEnd"/>
                            <w:r w:rsidRPr="0081717F">
                              <w:rPr>
                                <w:sz w:val="16"/>
                                <w:szCs w:val="16"/>
                              </w:rPr>
                              <w:t>")</w:t>
                            </w:r>
                          </w:p>
                          <w:p w14:paraId="46579ECA" w14:textId="1AE5580D" w:rsidR="00B969A5" w:rsidRPr="007F369D" w:rsidRDefault="0081717F" w:rsidP="00026BF1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81717F">
                              <w:rPr>
                                <w:sz w:val="16"/>
                                <w:szCs w:val="16"/>
                              </w:rPr>
                              <w:t>print(</w:t>
                            </w:r>
                            <w:proofErr w:type="spellStart"/>
                            <w:proofErr w:type="gramStart"/>
                            <w:r w:rsidRPr="0081717F">
                              <w:rPr>
                                <w:sz w:val="16"/>
                                <w:szCs w:val="16"/>
                              </w:rPr>
                              <w:t>data.head</w:t>
                            </w:r>
                            <w:proofErr w:type="spellEnd"/>
                            <w:proofErr w:type="gramEnd"/>
                            <w:r w:rsidRPr="0081717F">
                              <w:rPr>
                                <w:sz w:val="16"/>
                                <w:szCs w:val="16"/>
                              </w:rPr>
                              <w:t xml:space="preserve">())  # Display the first few rows of the </w:t>
                            </w:r>
                            <w:proofErr w:type="spellStart"/>
                            <w:r w:rsidRPr="0081717F">
                              <w:rPr>
                                <w:sz w:val="16"/>
                                <w:szCs w:val="16"/>
                              </w:rPr>
                              <w:t>DataFrame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6108F8" id="Text Box 1" o:spid="_x0000_s1029" type="#_x0000_t202" style="position:absolute;margin-left:-6.1pt;margin-top:18.3pt;width:475.85pt;height:2in;z-index:2516643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" filled="f" strokeweight=".5pt">
                <v:textbox style="mso-fit-shape-to-text:t">
                  <w:txbxContent>
                    <w:p w14:paraId="163A15DC" w14:textId="77777777" w:rsidR="0081717F" w:rsidRPr="0081717F" w:rsidRDefault="0081717F" w:rsidP="0081717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81717F">
                        <w:rPr>
                          <w:sz w:val="16"/>
                          <w:szCs w:val="16"/>
                        </w:rPr>
                        <w:t># Task 1: Load the data</w:t>
                      </w:r>
                    </w:p>
                    <w:p w14:paraId="4D654CFF" w14:textId="77777777" w:rsidR="0081717F" w:rsidRPr="0081717F" w:rsidRDefault="0081717F" w:rsidP="0081717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81717F">
                        <w:rPr>
                          <w:sz w:val="16"/>
                          <w:szCs w:val="16"/>
                        </w:rPr>
                        <w:t># Change the current working directory to the directory where the script is located</w:t>
                      </w:r>
                    </w:p>
                    <w:p w14:paraId="4247B5B1" w14:textId="77777777" w:rsidR="0081717F" w:rsidRPr="0081717F" w:rsidRDefault="0081717F" w:rsidP="0081717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81717F">
                        <w:rPr>
                          <w:sz w:val="16"/>
                          <w:szCs w:val="16"/>
                        </w:rPr>
                        <w:t>script_dir</w:t>
                      </w:r>
                      <w:proofErr w:type="spellEnd"/>
                      <w:r w:rsidRPr="0081717F">
                        <w:rPr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proofErr w:type="gramStart"/>
                      <w:r w:rsidRPr="0081717F">
                        <w:rPr>
                          <w:sz w:val="16"/>
                          <w:szCs w:val="16"/>
                        </w:rPr>
                        <w:t>os.path</w:t>
                      </w:r>
                      <w:proofErr w:type="gramEnd"/>
                      <w:r w:rsidRPr="0081717F">
                        <w:rPr>
                          <w:sz w:val="16"/>
                          <w:szCs w:val="16"/>
                        </w:rPr>
                        <w:t>.dirname</w:t>
                      </w:r>
                      <w:proofErr w:type="spellEnd"/>
                      <w:r w:rsidRPr="0081717F">
                        <w:rPr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81717F">
                        <w:rPr>
                          <w:sz w:val="16"/>
                          <w:szCs w:val="16"/>
                        </w:rPr>
                        <w:t>os.path.abspath</w:t>
                      </w:r>
                      <w:proofErr w:type="spellEnd"/>
                      <w:r w:rsidRPr="0081717F">
                        <w:rPr>
                          <w:sz w:val="16"/>
                          <w:szCs w:val="16"/>
                        </w:rPr>
                        <w:t>(__file__))</w:t>
                      </w:r>
                    </w:p>
                    <w:p w14:paraId="54122616" w14:textId="77777777" w:rsidR="0081717F" w:rsidRPr="0081717F" w:rsidRDefault="0081717F" w:rsidP="0081717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81717F">
                        <w:rPr>
                          <w:sz w:val="16"/>
                          <w:szCs w:val="16"/>
                        </w:rPr>
                        <w:t>file_path</w:t>
                      </w:r>
                      <w:proofErr w:type="spellEnd"/>
                      <w:r w:rsidRPr="0081717F">
                        <w:rPr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proofErr w:type="gramStart"/>
                      <w:r w:rsidRPr="0081717F">
                        <w:rPr>
                          <w:sz w:val="16"/>
                          <w:szCs w:val="16"/>
                        </w:rPr>
                        <w:t>os.path</w:t>
                      </w:r>
                      <w:proofErr w:type="gramEnd"/>
                      <w:r w:rsidRPr="0081717F">
                        <w:rPr>
                          <w:sz w:val="16"/>
                          <w:szCs w:val="16"/>
                        </w:rPr>
                        <w:t>.join</w:t>
                      </w:r>
                      <w:proofErr w:type="spellEnd"/>
                      <w:r w:rsidRPr="0081717F">
                        <w:rPr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81717F">
                        <w:rPr>
                          <w:sz w:val="16"/>
                          <w:szCs w:val="16"/>
                        </w:rPr>
                        <w:t>script_dir</w:t>
                      </w:r>
                      <w:proofErr w:type="spellEnd"/>
                      <w:r w:rsidRPr="0081717F">
                        <w:rPr>
                          <w:sz w:val="16"/>
                          <w:szCs w:val="16"/>
                        </w:rPr>
                        <w:t>, "stockdata.csv")</w:t>
                      </w:r>
                    </w:p>
                    <w:p w14:paraId="574BEB37" w14:textId="77777777" w:rsidR="0081717F" w:rsidRPr="0081717F" w:rsidRDefault="0081717F" w:rsidP="0081717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81717F">
                        <w:rPr>
                          <w:sz w:val="16"/>
                          <w:szCs w:val="16"/>
                        </w:rPr>
                        <w:t xml:space="preserve">data = </w:t>
                      </w:r>
                      <w:proofErr w:type="spellStart"/>
                      <w:proofErr w:type="gramStart"/>
                      <w:r w:rsidRPr="0081717F">
                        <w:rPr>
                          <w:sz w:val="16"/>
                          <w:szCs w:val="16"/>
                        </w:rPr>
                        <w:t>pd.read</w:t>
                      </w:r>
                      <w:proofErr w:type="gramEnd"/>
                      <w:r w:rsidRPr="0081717F">
                        <w:rPr>
                          <w:sz w:val="16"/>
                          <w:szCs w:val="16"/>
                        </w:rPr>
                        <w:t>_csv</w:t>
                      </w:r>
                      <w:proofErr w:type="spellEnd"/>
                      <w:r w:rsidRPr="0081717F">
                        <w:rPr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81717F">
                        <w:rPr>
                          <w:sz w:val="16"/>
                          <w:szCs w:val="16"/>
                        </w:rPr>
                        <w:t>file_path</w:t>
                      </w:r>
                      <w:proofErr w:type="spellEnd"/>
                      <w:r w:rsidRPr="0081717F">
                        <w:rPr>
                          <w:sz w:val="16"/>
                          <w:szCs w:val="16"/>
                        </w:rPr>
                        <w:t>)</w:t>
                      </w:r>
                    </w:p>
                    <w:p w14:paraId="168B72ED" w14:textId="77777777" w:rsidR="0081717F" w:rsidRPr="0081717F" w:rsidRDefault="0081717F" w:rsidP="0081717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81717F">
                        <w:rPr>
                          <w:sz w:val="16"/>
                          <w:szCs w:val="16"/>
                        </w:rPr>
                        <w:t>print(</w:t>
                      </w:r>
                      <w:proofErr w:type="gramEnd"/>
                      <w:r w:rsidRPr="0081717F">
                        <w:rPr>
                          <w:sz w:val="16"/>
                          <w:szCs w:val="16"/>
                        </w:rPr>
                        <w:t xml:space="preserve">"Task 1: Data loaded successfully into a </w:t>
                      </w:r>
                      <w:proofErr w:type="spellStart"/>
                      <w:r w:rsidRPr="0081717F">
                        <w:rPr>
                          <w:sz w:val="16"/>
                          <w:szCs w:val="16"/>
                        </w:rPr>
                        <w:t>DataFrame</w:t>
                      </w:r>
                      <w:proofErr w:type="spellEnd"/>
                      <w:r w:rsidRPr="0081717F">
                        <w:rPr>
                          <w:sz w:val="16"/>
                          <w:szCs w:val="16"/>
                        </w:rPr>
                        <w:t>")</w:t>
                      </w:r>
                    </w:p>
                    <w:p w14:paraId="46579ECA" w14:textId="1AE5580D" w:rsidR="00B969A5" w:rsidRPr="007F369D" w:rsidRDefault="0081717F" w:rsidP="00026BF1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81717F">
                        <w:rPr>
                          <w:sz w:val="16"/>
                          <w:szCs w:val="16"/>
                        </w:rPr>
                        <w:t>print(</w:t>
                      </w:r>
                      <w:proofErr w:type="spellStart"/>
                      <w:proofErr w:type="gramStart"/>
                      <w:r w:rsidRPr="0081717F">
                        <w:rPr>
                          <w:sz w:val="16"/>
                          <w:szCs w:val="16"/>
                        </w:rPr>
                        <w:t>data.head</w:t>
                      </w:r>
                      <w:proofErr w:type="spellEnd"/>
                      <w:proofErr w:type="gramEnd"/>
                      <w:r w:rsidRPr="0081717F">
                        <w:rPr>
                          <w:sz w:val="16"/>
                          <w:szCs w:val="16"/>
                        </w:rPr>
                        <w:t xml:space="preserve">())  # Display the first few rows of the </w:t>
                      </w:r>
                      <w:proofErr w:type="spellStart"/>
                      <w:r w:rsidRPr="0081717F">
                        <w:rPr>
                          <w:sz w:val="16"/>
                          <w:szCs w:val="16"/>
                        </w:rPr>
                        <w:t>DataFrame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6571C1" w:rsidRPr="006571C1">
        <w:rPr>
          <w:b/>
          <w:bCs/>
        </w:rPr>
        <w:t>Code:</w:t>
      </w:r>
    </w:p>
    <w:p w14:paraId="43D7206C" w14:textId="583D1C38" w:rsidR="00C93C4D" w:rsidRDefault="006571C1" w:rsidP="00C93C4D">
      <w:pPr>
        <w:spacing w:after="160" w:line="259" w:lineRule="auto"/>
      </w:pPr>
      <w:r>
        <w:rPr>
          <w:b/>
          <w:bCs/>
        </w:rPr>
        <w:t>Output:</w:t>
      </w:r>
    </w:p>
    <w:p w14:paraId="50B04F95" w14:textId="5D28D3EC" w:rsidR="00D65CBE" w:rsidRDefault="00C270C9" w:rsidP="00B91833">
      <w:r w:rsidRPr="00C270C9">
        <w:rPr>
          <w:rFonts w:eastAsiaTheme="minorHAnsi"/>
        </w:rPr>
        <w:t>The dataset was successfully loaded and previewed:</w:t>
      </w:r>
    </w:p>
    <w:p w14:paraId="5CB655BB" w14:textId="19F6C596" w:rsidR="00CE0357" w:rsidRDefault="00EA4A04" w:rsidP="00B91833">
      <w:pPr>
        <w:rPr>
          <w:i/>
          <w:iCs/>
        </w:rPr>
      </w:pPr>
      <w:r>
        <w:rPr>
          <w:i/>
          <w:iCs/>
          <w:noProof/>
        </w:rPr>
        <w:drawing>
          <wp:anchor distT="0" distB="0" distL="114300" distR="114300" simplePos="0" relativeHeight="251679748" behindDoc="1" locked="0" layoutInCell="1" allowOverlap="1" wp14:anchorId="7C4CBD72" wp14:editId="511155D8">
            <wp:simplePos x="0" y="0"/>
            <wp:positionH relativeFrom="column">
              <wp:posOffset>12700</wp:posOffset>
            </wp:positionH>
            <wp:positionV relativeFrom="paragraph">
              <wp:posOffset>172720</wp:posOffset>
            </wp:positionV>
            <wp:extent cx="4559300" cy="1076960"/>
            <wp:effectExtent l="63500" t="63500" r="127000" b="129540"/>
            <wp:wrapTight wrapText="bothSides">
              <wp:wrapPolygon edited="0">
                <wp:start x="-181" y="-1274"/>
                <wp:lineTo x="-301" y="-1019"/>
                <wp:lineTo x="-301" y="22415"/>
                <wp:lineTo x="-181" y="23943"/>
                <wp:lineTo x="21961" y="23943"/>
                <wp:lineTo x="21961" y="23434"/>
                <wp:lineTo x="22142" y="19613"/>
                <wp:lineTo x="22142" y="3057"/>
                <wp:lineTo x="21961" y="-764"/>
                <wp:lineTo x="21961" y="-1274"/>
                <wp:lineTo x="-181" y="-1274"/>
              </wp:wrapPolygon>
            </wp:wrapTight>
            <wp:docPr id="337860924" name="Picture 11" descr="A close-up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860924" name="Picture 11" descr="A close-up of numbers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84" b="1294"/>
                    <a:stretch/>
                  </pic:blipFill>
                  <pic:spPr bwMode="auto">
                    <a:xfrm>
                      <a:off x="0" y="0"/>
                      <a:ext cx="4559300" cy="10769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84F8A1" w14:textId="13059AC5" w:rsidR="00C56EF6" w:rsidRDefault="00C56EF6" w:rsidP="00B91833">
      <w:pPr>
        <w:rPr>
          <w:i/>
          <w:iCs/>
        </w:rPr>
      </w:pPr>
    </w:p>
    <w:p w14:paraId="56BD8CC2" w14:textId="77777777" w:rsidR="00EA4A04" w:rsidRDefault="00EA4A04" w:rsidP="00790BEA">
      <w:pPr>
        <w:rPr>
          <w:b/>
          <w:bCs/>
          <w:i/>
          <w:iCs/>
        </w:rPr>
      </w:pPr>
    </w:p>
    <w:p w14:paraId="45F77DEF" w14:textId="77777777" w:rsidR="00EA4A04" w:rsidRDefault="00EA4A04" w:rsidP="00790BEA">
      <w:pPr>
        <w:rPr>
          <w:b/>
          <w:bCs/>
          <w:i/>
          <w:iCs/>
        </w:rPr>
      </w:pPr>
    </w:p>
    <w:p w14:paraId="2108B725" w14:textId="77777777" w:rsidR="00EA4A04" w:rsidRDefault="00EA4A04" w:rsidP="00790BEA">
      <w:pPr>
        <w:rPr>
          <w:b/>
          <w:bCs/>
          <w:i/>
          <w:iCs/>
        </w:rPr>
      </w:pPr>
    </w:p>
    <w:p w14:paraId="0FD188B5" w14:textId="77777777" w:rsidR="00EA4A04" w:rsidRDefault="00EA4A04" w:rsidP="00790BEA">
      <w:pPr>
        <w:rPr>
          <w:b/>
          <w:bCs/>
          <w:i/>
          <w:iCs/>
        </w:rPr>
      </w:pPr>
    </w:p>
    <w:p w14:paraId="784F26A5" w14:textId="77777777" w:rsidR="00EA4A04" w:rsidRDefault="00EA4A04" w:rsidP="00790BEA">
      <w:pPr>
        <w:rPr>
          <w:b/>
          <w:bCs/>
          <w:i/>
          <w:iCs/>
        </w:rPr>
      </w:pPr>
    </w:p>
    <w:p w14:paraId="58B58924" w14:textId="77777777" w:rsidR="00EA4A04" w:rsidRDefault="00EA4A04" w:rsidP="00790BEA">
      <w:pPr>
        <w:rPr>
          <w:b/>
          <w:bCs/>
          <w:i/>
          <w:iCs/>
        </w:rPr>
      </w:pPr>
    </w:p>
    <w:p w14:paraId="39500DE8" w14:textId="57043D6E" w:rsidR="00D43F60" w:rsidRPr="00790BEA" w:rsidRDefault="00FE403E" w:rsidP="00790BEA">
      <w:pPr>
        <w:rPr>
          <w:i/>
          <w:iCs/>
        </w:rPr>
      </w:pPr>
      <w:r>
        <w:rPr>
          <w:i/>
          <w:iCs/>
        </w:rPr>
        <w:t>-----------------------------------------------</w:t>
      </w:r>
      <w:r w:rsidR="00A80103">
        <w:rPr>
          <w:i/>
          <w:iCs/>
        </w:rPr>
        <w:t>---------------------------------------------------------------</w:t>
      </w:r>
    </w:p>
    <w:p w14:paraId="15AC7C2D" w14:textId="75524228" w:rsidR="00CE0357" w:rsidRPr="00CE0357" w:rsidRDefault="00CE0357" w:rsidP="00790BEA">
      <w:pPr>
        <w:pStyle w:val="Heading2"/>
        <w:rPr>
          <w:rFonts w:eastAsia="Times New Roman"/>
        </w:rPr>
      </w:pPr>
      <w:bookmarkStart w:id="12" w:name="_Toc181929236"/>
      <w:bookmarkStart w:id="13" w:name="_Toc183218466"/>
      <w:r w:rsidRPr="00CE0357">
        <w:rPr>
          <w:rFonts w:eastAsia="Times New Roman"/>
        </w:rPr>
        <w:t xml:space="preserve">Task 2: </w:t>
      </w:r>
      <w:bookmarkEnd w:id="12"/>
      <w:r w:rsidR="00C234B0">
        <w:rPr>
          <w:rFonts w:eastAsia="Times New Roman"/>
        </w:rPr>
        <w:t>Stock Names Identification</w:t>
      </w:r>
      <w:bookmarkEnd w:id="13"/>
    </w:p>
    <w:p w14:paraId="6048494B" w14:textId="5D092F04" w:rsidR="00A52176" w:rsidRPr="00A52176" w:rsidRDefault="00A52176" w:rsidP="00A52176">
      <w:pPr>
        <w:pStyle w:val="ListParagraph"/>
        <w:numPr>
          <w:ilvl w:val="0"/>
          <w:numId w:val="16"/>
        </w:numPr>
        <w:rPr>
          <w:rFonts w:eastAsiaTheme="minorHAnsi"/>
        </w:rPr>
      </w:pPr>
      <w:r w:rsidRPr="00A52176">
        <w:rPr>
          <w:rFonts w:eastAsiaTheme="minorHAnsi"/>
          <w:b/>
          <w:bCs/>
        </w:rPr>
        <w:t>2a:</w:t>
      </w:r>
      <w:r w:rsidRPr="00A52176">
        <w:rPr>
          <w:rFonts w:eastAsiaTheme="minorHAnsi"/>
        </w:rPr>
        <w:t> All stock names were identified and sorted alphabetically.</w:t>
      </w:r>
    </w:p>
    <w:p w14:paraId="5030A081" w14:textId="7A5B7DE6" w:rsidR="00A52176" w:rsidRPr="00A52176" w:rsidRDefault="00A52176" w:rsidP="00A52176">
      <w:pPr>
        <w:pStyle w:val="ListParagraph"/>
        <w:numPr>
          <w:ilvl w:val="0"/>
          <w:numId w:val="16"/>
        </w:numPr>
        <w:rPr>
          <w:rFonts w:eastAsiaTheme="minorHAnsi"/>
        </w:rPr>
      </w:pPr>
      <w:r w:rsidRPr="00A52176">
        <w:rPr>
          <w:rFonts w:eastAsiaTheme="minorHAnsi"/>
          <w:b/>
          <w:bCs/>
        </w:rPr>
        <w:t>2b:</w:t>
      </w:r>
      <w:r w:rsidRPr="00A52176">
        <w:rPr>
          <w:rFonts w:eastAsiaTheme="minorHAnsi"/>
        </w:rPr>
        <w:t> Total unique stock names: </w:t>
      </w:r>
      <w:r w:rsidRPr="00A52176">
        <w:rPr>
          <w:rFonts w:eastAsiaTheme="minorHAnsi"/>
          <w:b/>
          <w:bCs/>
        </w:rPr>
        <w:t>500</w:t>
      </w:r>
      <w:r w:rsidRPr="00A52176">
        <w:rPr>
          <w:rFonts w:eastAsiaTheme="minorHAnsi"/>
        </w:rPr>
        <w:t>.</w:t>
      </w:r>
    </w:p>
    <w:p w14:paraId="7DA1776B" w14:textId="77777777" w:rsidR="00DB69E0" w:rsidRPr="00DB69E0" w:rsidRDefault="00A52176" w:rsidP="00A52176">
      <w:pPr>
        <w:pStyle w:val="ListParagraph"/>
        <w:numPr>
          <w:ilvl w:val="0"/>
          <w:numId w:val="16"/>
        </w:numPr>
      </w:pPr>
      <w:r w:rsidRPr="00A52176">
        <w:rPr>
          <w:rFonts w:eastAsiaTheme="minorHAnsi"/>
          <w:b/>
          <w:bCs/>
        </w:rPr>
        <w:t>2c:</w:t>
      </w:r>
      <w:r w:rsidRPr="00A52176">
        <w:rPr>
          <w:rFonts w:eastAsiaTheme="minorHAnsi"/>
        </w:rPr>
        <w:t> </w:t>
      </w:r>
    </w:p>
    <w:p w14:paraId="627A1945" w14:textId="77777777" w:rsidR="00DB69E0" w:rsidRPr="00DB69E0" w:rsidRDefault="00A52176" w:rsidP="00DB69E0">
      <w:pPr>
        <w:pStyle w:val="ListParagraph"/>
        <w:numPr>
          <w:ilvl w:val="1"/>
          <w:numId w:val="16"/>
        </w:numPr>
      </w:pPr>
      <w:r w:rsidRPr="00A52176">
        <w:rPr>
          <w:rFonts w:eastAsiaTheme="minorHAnsi"/>
        </w:rPr>
        <w:t xml:space="preserve">First 5 names: ['A', 'AAPL', 'ABBV', 'ABNB', 'ABT']. </w:t>
      </w:r>
    </w:p>
    <w:p w14:paraId="2F7E8257" w14:textId="366F2F65" w:rsidR="008276A5" w:rsidRPr="00CE0357" w:rsidRDefault="00A52176" w:rsidP="00DB69E0">
      <w:pPr>
        <w:pStyle w:val="ListParagraph"/>
        <w:numPr>
          <w:ilvl w:val="1"/>
          <w:numId w:val="16"/>
        </w:numPr>
      </w:pPr>
      <w:r w:rsidRPr="00A52176">
        <w:rPr>
          <w:rFonts w:eastAsiaTheme="minorHAnsi"/>
        </w:rPr>
        <w:t>Last 5: ['XYL', 'YUM', 'ZBH', 'ZBRA', 'ZTS'].</w:t>
      </w:r>
    </w:p>
    <w:p w14:paraId="637A9DC3" w14:textId="664F80E8" w:rsidR="0054027F" w:rsidRPr="0054027F" w:rsidRDefault="0054027F" w:rsidP="00B91833">
      <w:pPr>
        <w:rPr>
          <w:b/>
          <w:bCs/>
        </w:rPr>
      </w:pPr>
      <w:r>
        <w:rPr>
          <w:b/>
          <w:bCs/>
        </w:rPr>
        <w:t>Code:</w:t>
      </w:r>
    </w:p>
    <w:p w14:paraId="0F2C5F32" w14:textId="25A627BE" w:rsidR="00CE72EB" w:rsidRDefault="007F369D" w:rsidP="00AC52C2">
      <w:r>
        <w:rPr>
          <w:noProof/>
        </w:rPr>
        <mc:AlternateContent>
          <mc:Choice Requires="wps">
            <w:drawing>
              <wp:anchor distT="0" distB="0" distL="114300" distR="114300" simplePos="0" relativeHeight="251666436" behindDoc="0" locked="0" layoutInCell="1" allowOverlap="1" wp14:anchorId="524A0BCE" wp14:editId="45F3C160">
                <wp:simplePos x="0" y="0"/>
                <wp:positionH relativeFrom="column">
                  <wp:posOffset>-15875</wp:posOffset>
                </wp:positionH>
                <wp:positionV relativeFrom="paragraph">
                  <wp:posOffset>66675</wp:posOffset>
                </wp:positionV>
                <wp:extent cx="1828800" cy="1828800"/>
                <wp:effectExtent l="0" t="0" r="0" b="0"/>
                <wp:wrapSquare wrapText="bothSides"/>
                <wp:docPr id="12852646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D5FA64" w14:textId="77777777" w:rsidR="00A37971" w:rsidRPr="00A37971" w:rsidRDefault="00A37971" w:rsidP="00A37971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A37971">
                              <w:rPr>
                                <w:sz w:val="16"/>
                                <w:szCs w:val="16"/>
                              </w:rPr>
                              <w:t># Task 2: Identify and sort all stock names</w:t>
                            </w:r>
                          </w:p>
                          <w:p w14:paraId="41F377B0" w14:textId="77777777" w:rsidR="00A37971" w:rsidRPr="00A37971" w:rsidRDefault="00A37971" w:rsidP="00A37971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37971">
                              <w:rPr>
                                <w:sz w:val="16"/>
                                <w:szCs w:val="16"/>
                              </w:rPr>
                              <w:t>all_names</w:t>
                            </w:r>
                            <w:proofErr w:type="spellEnd"/>
                            <w:r w:rsidRPr="00A37971">
                              <w:rPr>
                                <w:sz w:val="16"/>
                                <w:szCs w:val="16"/>
                              </w:rPr>
                              <w:t xml:space="preserve"> = sorted(data['Name'</w:t>
                            </w:r>
                            <w:proofErr w:type="gramStart"/>
                            <w:r w:rsidRPr="00A37971">
                              <w:rPr>
                                <w:sz w:val="16"/>
                                <w:szCs w:val="16"/>
                              </w:rPr>
                              <w:t>].unique</w:t>
                            </w:r>
                            <w:proofErr w:type="gramEnd"/>
                            <w:r w:rsidRPr="00A37971">
                              <w:rPr>
                                <w:sz w:val="16"/>
                                <w:szCs w:val="16"/>
                              </w:rPr>
                              <w:t>())</w:t>
                            </w:r>
                          </w:p>
                          <w:p w14:paraId="34437EF8" w14:textId="77777777" w:rsidR="00A37971" w:rsidRPr="00A37971" w:rsidRDefault="00A37971" w:rsidP="00A37971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37971">
                              <w:rPr>
                                <w:sz w:val="16"/>
                                <w:szCs w:val="16"/>
                              </w:rPr>
                              <w:t>num_names</w:t>
                            </w:r>
                            <w:proofErr w:type="spellEnd"/>
                            <w:r w:rsidRPr="00A37971">
                              <w:rPr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r w:rsidRPr="00A37971">
                              <w:rPr>
                                <w:sz w:val="16"/>
                                <w:szCs w:val="16"/>
                              </w:rPr>
                              <w:t>len</w:t>
                            </w:r>
                            <w:proofErr w:type="spellEnd"/>
                            <w:r w:rsidRPr="00A37971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A37971">
                              <w:rPr>
                                <w:sz w:val="16"/>
                                <w:szCs w:val="16"/>
                              </w:rPr>
                              <w:t>all_names</w:t>
                            </w:r>
                            <w:proofErr w:type="spellEnd"/>
                            <w:r w:rsidRPr="00A37971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1C6AB661" w14:textId="77777777" w:rsidR="00A37971" w:rsidRPr="00A37971" w:rsidRDefault="00A37971" w:rsidP="00A37971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A37971">
                              <w:rPr>
                                <w:sz w:val="16"/>
                                <w:szCs w:val="16"/>
                              </w:rPr>
                              <w:t xml:space="preserve">first_5_names = </w:t>
                            </w:r>
                            <w:proofErr w:type="spellStart"/>
                            <w:r w:rsidRPr="00A37971">
                              <w:rPr>
                                <w:sz w:val="16"/>
                                <w:szCs w:val="16"/>
                              </w:rPr>
                              <w:t>all_</w:t>
                            </w:r>
                            <w:proofErr w:type="gramStart"/>
                            <w:r w:rsidRPr="00A37971">
                              <w:rPr>
                                <w:sz w:val="16"/>
                                <w:szCs w:val="16"/>
                              </w:rPr>
                              <w:t>names</w:t>
                            </w:r>
                            <w:proofErr w:type="spellEnd"/>
                            <w:r w:rsidRPr="00A37971">
                              <w:rPr>
                                <w:sz w:val="16"/>
                                <w:szCs w:val="16"/>
                              </w:rPr>
                              <w:t>[</w:t>
                            </w:r>
                            <w:proofErr w:type="gramEnd"/>
                            <w:r w:rsidRPr="00A37971">
                              <w:rPr>
                                <w:sz w:val="16"/>
                                <w:szCs w:val="16"/>
                              </w:rPr>
                              <w:t>:5]</w:t>
                            </w:r>
                          </w:p>
                          <w:p w14:paraId="44E36940" w14:textId="77777777" w:rsidR="00A37971" w:rsidRPr="00A37971" w:rsidRDefault="00A37971" w:rsidP="00A37971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A37971">
                              <w:rPr>
                                <w:sz w:val="16"/>
                                <w:szCs w:val="16"/>
                              </w:rPr>
                              <w:t xml:space="preserve">last_5_names = </w:t>
                            </w:r>
                            <w:proofErr w:type="spellStart"/>
                            <w:r w:rsidRPr="00A37971">
                              <w:rPr>
                                <w:sz w:val="16"/>
                                <w:szCs w:val="16"/>
                              </w:rPr>
                              <w:t>all_</w:t>
                            </w:r>
                            <w:proofErr w:type="gramStart"/>
                            <w:r w:rsidRPr="00A37971">
                              <w:rPr>
                                <w:sz w:val="16"/>
                                <w:szCs w:val="16"/>
                              </w:rPr>
                              <w:t>names</w:t>
                            </w:r>
                            <w:proofErr w:type="spellEnd"/>
                            <w:r w:rsidRPr="00A37971">
                              <w:rPr>
                                <w:sz w:val="16"/>
                                <w:szCs w:val="16"/>
                              </w:rPr>
                              <w:t>[</w:t>
                            </w:r>
                            <w:proofErr w:type="gramEnd"/>
                            <w:r w:rsidRPr="00A37971">
                              <w:rPr>
                                <w:sz w:val="16"/>
                                <w:szCs w:val="16"/>
                              </w:rPr>
                              <w:t>-5:]</w:t>
                            </w:r>
                          </w:p>
                          <w:p w14:paraId="63499710" w14:textId="77777777" w:rsidR="00A37971" w:rsidRPr="00A37971" w:rsidRDefault="00A37971" w:rsidP="00A37971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A37971">
                              <w:rPr>
                                <w:sz w:val="16"/>
                                <w:szCs w:val="16"/>
                              </w:rPr>
                              <w:t>print(</w:t>
                            </w:r>
                            <w:proofErr w:type="spellStart"/>
                            <w:proofErr w:type="gramEnd"/>
                            <w:r w:rsidRPr="00A37971">
                              <w:rPr>
                                <w:sz w:val="16"/>
                                <w:szCs w:val="16"/>
                              </w:rPr>
                              <w:t>f"Task</w:t>
                            </w:r>
                            <w:proofErr w:type="spellEnd"/>
                            <w:r w:rsidRPr="00A37971">
                              <w:rPr>
                                <w:sz w:val="16"/>
                                <w:szCs w:val="16"/>
                              </w:rPr>
                              <w:t xml:space="preserve"> 2a: {</w:t>
                            </w:r>
                            <w:proofErr w:type="spellStart"/>
                            <w:r w:rsidRPr="00A37971">
                              <w:rPr>
                                <w:sz w:val="16"/>
                                <w:szCs w:val="16"/>
                              </w:rPr>
                              <w:t>all_names</w:t>
                            </w:r>
                            <w:proofErr w:type="spellEnd"/>
                            <w:r w:rsidRPr="00A37971">
                              <w:rPr>
                                <w:sz w:val="16"/>
                                <w:szCs w:val="16"/>
                              </w:rPr>
                              <w:t>}")</w:t>
                            </w:r>
                          </w:p>
                          <w:p w14:paraId="19352059" w14:textId="77777777" w:rsidR="00A37971" w:rsidRPr="00A37971" w:rsidRDefault="00A37971" w:rsidP="00A37971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A37971">
                              <w:rPr>
                                <w:sz w:val="16"/>
                                <w:szCs w:val="16"/>
                              </w:rPr>
                              <w:t>print(</w:t>
                            </w:r>
                            <w:proofErr w:type="spellStart"/>
                            <w:proofErr w:type="gramEnd"/>
                            <w:r w:rsidRPr="00A37971">
                              <w:rPr>
                                <w:sz w:val="16"/>
                                <w:szCs w:val="16"/>
                              </w:rPr>
                              <w:t>f"Task</w:t>
                            </w:r>
                            <w:proofErr w:type="spellEnd"/>
                            <w:r w:rsidRPr="00A37971">
                              <w:rPr>
                                <w:sz w:val="16"/>
                                <w:szCs w:val="16"/>
                              </w:rPr>
                              <w:t xml:space="preserve"> 2b: Total number of names: {</w:t>
                            </w:r>
                            <w:proofErr w:type="spellStart"/>
                            <w:r w:rsidRPr="00A37971">
                              <w:rPr>
                                <w:sz w:val="16"/>
                                <w:szCs w:val="16"/>
                              </w:rPr>
                              <w:t>num_names</w:t>
                            </w:r>
                            <w:proofErr w:type="spellEnd"/>
                            <w:r w:rsidRPr="00A37971">
                              <w:rPr>
                                <w:sz w:val="16"/>
                                <w:szCs w:val="16"/>
                              </w:rPr>
                              <w:t>}")</w:t>
                            </w:r>
                          </w:p>
                          <w:p w14:paraId="2626C083" w14:textId="77777777" w:rsidR="00A37971" w:rsidRPr="00A37971" w:rsidRDefault="00A37971" w:rsidP="00A37971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A37971">
                              <w:rPr>
                                <w:sz w:val="16"/>
                                <w:szCs w:val="16"/>
                              </w:rPr>
                              <w:t>print(</w:t>
                            </w:r>
                            <w:proofErr w:type="spellStart"/>
                            <w:proofErr w:type="gramEnd"/>
                            <w:r w:rsidRPr="00A37971">
                              <w:rPr>
                                <w:sz w:val="16"/>
                                <w:szCs w:val="16"/>
                              </w:rPr>
                              <w:t>f"Task</w:t>
                            </w:r>
                            <w:proofErr w:type="spellEnd"/>
                            <w:r w:rsidRPr="00A37971">
                              <w:rPr>
                                <w:sz w:val="16"/>
                                <w:szCs w:val="16"/>
                              </w:rPr>
                              <w:t xml:space="preserve"> 2c: First 5 names: {first_5_names}, Last 5 names: {last_5_names}")</w:t>
                            </w:r>
                          </w:p>
                          <w:p w14:paraId="09B3DC0E" w14:textId="5D5E89B6" w:rsidR="00B969A5" w:rsidRPr="007F369D" w:rsidRDefault="00B969A5" w:rsidP="00B11062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4A0BCE" id="_x0000_s1030" type="#_x0000_t202" style="position:absolute;margin-left:-1.25pt;margin-top:5.25pt;width:2in;height:2in;z-index:25166643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" filled="f" strokeweight=".5pt">
                <v:textbox style="mso-fit-shape-to-text:t">
                  <w:txbxContent>
                    <w:p w14:paraId="0ED5FA64" w14:textId="77777777" w:rsidR="00A37971" w:rsidRPr="00A37971" w:rsidRDefault="00A37971" w:rsidP="00A37971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A37971">
                        <w:rPr>
                          <w:sz w:val="16"/>
                          <w:szCs w:val="16"/>
                        </w:rPr>
                        <w:t># Task 2: Identify and sort all stock names</w:t>
                      </w:r>
                    </w:p>
                    <w:p w14:paraId="41F377B0" w14:textId="77777777" w:rsidR="00A37971" w:rsidRPr="00A37971" w:rsidRDefault="00A37971" w:rsidP="00A37971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A37971">
                        <w:rPr>
                          <w:sz w:val="16"/>
                          <w:szCs w:val="16"/>
                        </w:rPr>
                        <w:t>all_names</w:t>
                      </w:r>
                      <w:proofErr w:type="spellEnd"/>
                      <w:r w:rsidRPr="00A37971">
                        <w:rPr>
                          <w:sz w:val="16"/>
                          <w:szCs w:val="16"/>
                        </w:rPr>
                        <w:t xml:space="preserve"> = sorted(data['Name'</w:t>
                      </w:r>
                      <w:proofErr w:type="gramStart"/>
                      <w:r w:rsidRPr="00A37971">
                        <w:rPr>
                          <w:sz w:val="16"/>
                          <w:szCs w:val="16"/>
                        </w:rPr>
                        <w:t>].unique</w:t>
                      </w:r>
                      <w:proofErr w:type="gramEnd"/>
                      <w:r w:rsidRPr="00A37971">
                        <w:rPr>
                          <w:sz w:val="16"/>
                          <w:szCs w:val="16"/>
                        </w:rPr>
                        <w:t>())</w:t>
                      </w:r>
                    </w:p>
                    <w:p w14:paraId="34437EF8" w14:textId="77777777" w:rsidR="00A37971" w:rsidRPr="00A37971" w:rsidRDefault="00A37971" w:rsidP="00A37971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A37971">
                        <w:rPr>
                          <w:sz w:val="16"/>
                          <w:szCs w:val="16"/>
                        </w:rPr>
                        <w:t>num_names</w:t>
                      </w:r>
                      <w:proofErr w:type="spellEnd"/>
                      <w:r w:rsidRPr="00A37971">
                        <w:rPr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A37971">
                        <w:rPr>
                          <w:sz w:val="16"/>
                          <w:szCs w:val="16"/>
                        </w:rPr>
                        <w:t>len</w:t>
                      </w:r>
                      <w:proofErr w:type="spellEnd"/>
                      <w:r w:rsidRPr="00A37971">
                        <w:rPr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A37971">
                        <w:rPr>
                          <w:sz w:val="16"/>
                          <w:szCs w:val="16"/>
                        </w:rPr>
                        <w:t>all_names</w:t>
                      </w:r>
                      <w:proofErr w:type="spellEnd"/>
                      <w:r w:rsidRPr="00A37971">
                        <w:rPr>
                          <w:sz w:val="16"/>
                          <w:szCs w:val="16"/>
                        </w:rPr>
                        <w:t>)</w:t>
                      </w:r>
                    </w:p>
                    <w:p w14:paraId="1C6AB661" w14:textId="77777777" w:rsidR="00A37971" w:rsidRPr="00A37971" w:rsidRDefault="00A37971" w:rsidP="00A37971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A37971">
                        <w:rPr>
                          <w:sz w:val="16"/>
                          <w:szCs w:val="16"/>
                        </w:rPr>
                        <w:t xml:space="preserve">first_5_names = </w:t>
                      </w:r>
                      <w:proofErr w:type="spellStart"/>
                      <w:r w:rsidRPr="00A37971">
                        <w:rPr>
                          <w:sz w:val="16"/>
                          <w:szCs w:val="16"/>
                        </w:rPr>
                        <w:t>all_</w:t>
                      </w:r>
                      <w:proofErr w:type="gramStart"/>
                      <w:r w:rsidRPr="00A37971">
                        <w:rPr>
                          <w:sz w:val="16"/>
                          <w:szCs w:val="16"/>
                        </w:rPr>
                        <w:t>names</w:t>
                      </w:r>
                      <w:proofErr w:type="spellEnd"/>
                      <w:r w:rsidRPr="00A37971">
                        <w:rPr>
                          <w:sz w:val="16"/>
                          <w:szCs w:val="16"/>
                        </w:rPr>
                        <w:t>[</w:t>
                      </w:r>
                      <w:proofErr w:type="gramEnd"/>
                      <w:r w:rsidRPr="00A37971">
                        <w:rPr>
                          <w:sz w:val="16"/>
                          <w:szCs w:val="16"/>
                        </w:rPr>
                        <w:t>:5]</w:t>
                      </w:r>
                    </w:p>
                    <w:p w14:paraId="44E36940" w14:textId="77777777" w:rsidR="00A37971" w:rsidRPr="00A37971" w:rsidRDefault="00A37971" w:rsidP="00A37971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A37971">
                        <w:rPr>
                          <w:sz w:val="16"/>
                          <w:szCs w:val="16"/>
                        </w:rPr>
                        <w:t xml:space="preserve">last_5_names = </w:t>
                      </w:r>
                      <w:proofErr w:type="spellStart"/>
                      <w:r w:rsidRPr="00A37971">
                        <w:rPr>
                          <w:sz w:val="16"/>
                          <w:szCs w:val="16"/>
                        </w:rPr>
                        <w:t>all_</w:t>
                      </w:r>
                      <w:proofErr w:type="gramStart"/>
                      <w:r w:rsidRPr="00A37971">
                        <w:rPr>
                          <w:sz w:val="16"/>
                          <w:szCs w:val="16"/>
                        </w:rPr>
                        <w:t>names</w:t>
                      </w:r>
                      <w:proofErr w:type="spellEnd"/>
                      <w:r w:rsidRPr="00A37971">
                        <w:rPr>
                          <w:sz w:val="16"/>
                          <w:szCs w:val="16"/>
                        </w:rPr>
                        <w:t>[</w:t>
                      </w:r>
                      <w:proofErr w:type="gramEnd"/>
                      <w:r w:rsidRPr="00A37971">
                        <w:rPr>
                          <w:sz w:val="16"/>
                          <w:szCs w:val="16"/>
                        </w:rPr>
                        <w:t>-5:]</w:t>
                      </w:r>
                    </w:p>
                    <w:p w14:paraId="63499710" w14:textId="77777777" w:rsidR="00A37971" w:rsidRPr="00A37971" w:rsidRDefault="00A37971" w:rsidP="00A37971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A37971">
                        <w:rPr>
                          <w:sz w:val="16"/>
                          <w:szCs w:val="16"/>
                        </w:rPr>
                        <w:t>print(</w:t>
                      </w:r>
                      <w:proofErr w:type="spellStart"/>
                      <w:proofErr w:type="gramEnd"/>
                      <w:r w:rsidRPr="00A37971">
                        <w:rPr>
                          <w:sz w:val="16"/>
                          <w:szCs w:val="16"/>
                        </w:rPr>
                        <w:t>f"Task</w:t>
                      </w:r>
                      <w:proofErr w:type="spellEnd"/>
                      <w:r w:rsidRPr="00A37971">
                        <w:rPr>
                          <w:sz w:val="16"/>
                          <w:szCs w:val="16"/>
                        </w:rPr>
                        <w:t xml:space="preserve"> 2a: {</w:t>
                      </w:r>
                      <w:proofErr w:type="spellStart"/>
                      <w:r w:rsidRPr="00A37971">
                        <w:rPr>
                          <w:sz w:val="16"/>
                          <w:szCs w:val="16"/>
                        </w:rPr>
                        <w:t>all_names</w:t>
                      </w:r>
                      <w:proofErr w:type="spellEnd"/>
                      <w:r w:rsidRPr="00A37971">
                        <w:rPr>
                          <w:sz w:val="16"/>
                          <w:szCs w:val="16"/>
                        </w:rPr>
                        <w:t>}")</w:t>
                      </w:r>
                    </w:p>
                    <w:p w14:paraId="19352059" w14:textId="77777777" w:rsidR="00A37971" w:rsidRPr="00A37971" w:rsidRDefault="00A37971" w:rsidP="00A37971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A37971">
                        <w:rPr>
                          <w:sz w:val="16"/>
                          <w:szCs w:val="16"/>
                        </w:rPr>
                        <w:t>print(</w:t>
                      </w:r>
                      <w:proofErr w:type="spellStart"/>
                      <w:proofErr w:type="gramEnd"/>
                      <w:r w:rsidRPr="00A37971">
                        <w:rPr>
                          <w:sz w:val="16"/>
                          <w:szCs w:val="16"/>
                        </w:rPr>
                        <w:t>f"Task</w:t>
                      </w:r>
                      <w:proofErr w:type="spellEnd"/>
                      <w:r w:rsidRPr="00A37971">
                        <w:rPr>
                          <w:sz w:val="16"/>
                          <w:szCs w:val="16"/>
                        </w:rPr>
                        <w:t xml:space="preserve"> 2b: Total number of names: {</w:t>
                      </w:r>
                      <w:proofErr w:type="spellStart"/>
                      <w:r w:rsidRPr="00A37971">
                        <w:rPr>
                          <w:sz w:val="16"/>
                          <w:szCs w:val="16"/>
                        </w:rPr>
                        <w:t>num_names</w:t>
                      </w:r>
                      <w:proofErr w:type="spellEnd"/>
                      <w:r w:rsidRPr="00A37971">
                        <w:rPr>
                          <w:sz w:val="16"/>
                          <w:szCs w:val="16"/>
                        </w:rPr>
                        <w:t>}")</w:t>
                      </w:r>
                    </w:p>
                    <w:p w14:paraId="2626C083" w14:textId="77777777" w:rsidR="00A37971" w:rsidRPr="00A37971" w:rsidRDefault="00A37971" w:rsidP="00A37971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A37971">
                        <w:rPr>
                          <w:sz w:val="16"/>
                          <w:szCs w:val="16"/>
                        </w:rPr>
                        <w:t>print(</w:t>
                      </w:r>
                      <w:proofErr w:type="spellStart"/>
                      <w:proofErr w:type="gramEnd"/>
                      <w:r w:rsidRPr="00A37971">
                        <w:rPr>
                          <w:sz w:val="16"/>
                          <w:szCs w:val="16"/>
                        </w:rPr>
                        <w:t>f"Task</w:t>
                      </w:r>
                      <w:proofErr w:type="spellEnd"/>
                      <w:r w:rsidRPr="00A37971">
                        <w:rPr>
                          <w:sz w:val="16"/>
                          <w:szCs w:val="16"/>
                        </w:rPr>
                        <w:t xml:space="preserve"> 2c: First 5 names: {first_5_names}, Last 5 names: {last_5_names}")</w:t>
                      </w:r>
                    </w:p>
                    <w:p w14:paraId="09B3DC0E" w14:textId="5D5E89B6" w:rsidR="00B969A5" w:rsidRPr="007F369D" w:rsidRDefault="00B969A5" w:rsidP="00B11062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C8A16F5" w14:textId="7052A199" w:rsidR="00CE72EB" w:rsidRDefault="00CE72EB" w:rsidP="00AC52C2"/>
    <w:p w14:paraId="7E5FAD62" w14:textId="6159C0FF" w:rsidR="00CE72EB" w:rsidRDefault="00CE72EB" w:rsidP="00AC52C2"/>
    <w:p w14:paraId="7C6E56A3" w14:textId="0602B6D6" w:rsidR="00CE72EB" w:rsidRDefault="00CE72EB" w:rsidP="00AC52C2"/>
    <w:p w14:paraId="1D0EF25D" w14:textId="5E482BFE" w:rsidR="00B969A5" w:rsidRDefault="00B969A5" w:rsidP="00AC52C2"/>
    <w:p w14:paraId="576313A2" w14:textId="6115B41E" w:rsidR="00C93C4D" w:rsidRDefault="00C93C4D" w:rsidP="00AC52C2"/>
    <w:p w14:paraId="736CC0EE" w14:textId="364370CD" w:rsidR="008D53FB" w:rsidRDefault="008D53FB" w:rsidP="00AC52C2">
      <w:pPr>
        <w:rPr>
          <w:b/>
          <w:bCs/>
        </w:rPr>
      </w:pPr>
    </w:p>
    <w:p w14:paraId="550AE902" w14:textId="13A0D012" w:rsidR="00A37971" w:rsidRDefault="00A37971" w:rsidP="00AC52C2">
      <w:pPr>
        <w:rPr>
          <w:b/>
          <w:bCs/>
        </w:rPr>
      </w:pPr>
    </w:p>
    <w:p w14:paraId="6E581A49" w14:textId="77777777" w:rsidR="006B2DA5" w:rsidRDefault="006B2DA5" w:rsidP="00AC52C2">
      <w:pPr>
        <w:rPr>
          <w:b/>
          <w:bCs/>
        </w:rPr>
      </w:pPr>
    </w:p>
    <w:p w14:paraId="1D6A1A2B" w14:textId="7124203F" w:rsidR="00B969A5" w:rsidRDefault="006B2DA5" w:rsidP="00AC52C2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80772" behindDoc="1" locked="0" layoutInCell="1" allowOverlap="1" wp14:anchorId="3748F80F" wp14:editId="49B5B1AB">
            <wp:simplePos x="0" y="0"/>
            <wp:positionH relativeFrom="column">
              <wp:posOffset>0</wp:posOffset>
            </wp:positionH>
            <wp:positionV relativeFrom="paragraph">
              <wp:posOffset>392430</wp:posOffset>
            </wp:positionV>
            <wp:extent cx="5725417" cy="1940400"/>
            <wp:effectExtent l="63500" t="63500" r="129540" b="130175"/>
            <wp:wrapTight wrapText="bothSides">
              <wp:wrapPolygon edited="0">
                <wp:start x="-144" y="-707"/>
                <wp:lineTo x="-240" y="-566"/>
                <wp:lineTo x="-240" y="22060"/>
                <wp:lineTo x="-144" y="22908"/>
                <wp:lineTo x="21897" y="22908"/>
                <wp:lineTo x="22041" y="22060"/>
                <wp:lineTo x="22041" y="1697"/>
                <wp:lineTo x="21897" y="-424"/>
                <wp:lineTo x="21897" y="-707"/>
                <wp:lineTo x="-144" y="-707"/>
              </wp:wrapPolygon>
            </wp:wrapTight>
            <wp:docPr id="1091646156" name="Picture 12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646156" name="Picture 12" descr="A close-up of a computer cod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417" cy="1940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027F" w:rsidRPr="0054027F">
        <w:rPr>
          <w:b/>
          <w:bCs/>
        </w:rPr>
        <w:t>Output:</w:t>
      </w:r>
    </w:p>
    <w:p w14:paraId="67B00512" w14:textId="6F8CD7E7" w:rsidR="004A1CD5" w:rsidRPr="004A1CD5" w:rsidRDefault="004A1CD5" w:rsidP="004A1CD5">
      <w:pPr>
        <w:rPr>
          <w:i/>
          <w:iCs/>
        </w:rPr>
      </w:pPr>
      <w:r>
        <w:rPr>
          <w:i/>
          <w:iCs/>
        </w:rPr>
        <w:t>-------------------------------------------------------------------------------------------------------------- </w:t>
      </w:r>
    </w:p>
    <w:p w14:paraId="05E7E51D" w14:textId="2D1B3B1E" w:rsidR="00003D40" w:rsidRPr="00921AE1" w:rsidRDefault="00003D40" w:rsidP="00574A9C">
      <w:pPr>
        <w:pStyle w:val="Heading2"/>
        <w:rPr>
          <w:rFonts w:eastAsia="Times New Roman"/>
        </w:rPr>
      </w:pPr>
      <w:bookmarkStart w:id="14" w:name="_Toc183218467"/>
      <w:r w:rsidRPr="00003D40">
        <w:rPr>
          <w:rFonts w:eastAsia="Times New Roman"/>
        </w:rPr>
        <w:t xml:space="preserve">Task 3: </w:t>
      </w:r>
      <w:r w:rsidR="006B2DA5">
        <w:rPr>
          <w:rFonts w:eastAsia="Times New Roman"/>
        </w:rPr>
        <w:t>Filtering Stock Names</w:t>
      </w:r>
      <w:bookmarkEnd w:id="14"/>
    </w:p>
    <w:p w14:paraId="7D7AF347" w14:textId="74992EDE" w:rsidR="00DB69E0" w:rsidRPr="00DB69E0" w:rsidRDefault="00DB69E0" w:rsidP="00DB69E0">
      <w:pPr>
        <w:pStyle w:val="ListParagraph"/>
        <w:numPr>
          <w:ilvl w:val="0"/>
          <w:numId w:val="16"/>
        </w:numPr>
      </w:pPr>
      <w:r w:rsidRPr="00DB69E0">
        <w:t>(3a) Removed stocks with insufficient date coverage (before 2019-11-01 or after 2022-10-31).</w:t>
      </w:r>
    </w:p>
    <w:p w14:paraId="70D3E5BF" w14:textId="7BB2511D" w:rsidR="00DB69E0" w:rsidRPr="00DB69E0" w:rsidRDefault="00DB69E0" w:rsidP="00DB69E0">
      <w:pPr>
        <w:pStyle w:val="ListParagraph"/>
        <w:numPr>
          <w:ilvl w:val="0"/>
          <w:numId w:val="16"/>
        </w:numPr>
      </w:pPr>
      <w:r w:rsidRPr="00DB69E0">
        <w:t>(3b) Removed 10 stocks ({'OTIS', 'GEV', 'KVUE', 'SOLV', 'VLTO', 'GEHC', 'ABNB', 'CARR', 'CEG', 'PLTR'}).</w:t>
      </w:r>
    </w:p>
    <w:p w14:paraId="6691162B" w14:textId="47E50111" w:rsidR="00D43F60" w:rsidRPr="00DB69E0" w:rsidRDefault="00DB69E0" w:rsidP="00DB69E0">
      <w:pPr>
        <w:pStyle w:val="ListParagraph"/>
        <w:numPr>
          <w:ilvl w:val="0"/>
          <w:numId w:val="16"/>
        </w:numPr>
        <w:rPr>
          <w:b/>
          <w:bCs/>
        </w:rPr>
      </w:pPr>
      <w:r w:rsidRPr="00DB69E0">
        <w:t>(3c) Retained 490 valid stock names for further analysis.</w:t>
      </w:r>
    </w:p>
    <w:p w14:paraId="303A99F5" w14:textId="3AA98B8A" w:rsidR="00003D40" w:rsidRPr="00D43F60" w:rsidRDefault="008617D8" w:rsidP="00003D40">
      <w:pPr>
        <w:rPr>
          <w:b/>
          <w:bCs/>
        </w:rPr>
      </w:pPr>
      <w:r w:rsidRPr="008617D8">
        <w:rPr>
          <w:b/>
          <w:bCs/>
        </w:rPr>
        <w:t>Code:</w:t>
      </w:r>
    </w:p>
    <w:p w14:paraId="1BC2AC78" w14:textId="7ED74A01" w:rsidR="00003D40" w:rsidRDefault="007F369D" w:rsidP="00003D40">
      <w:r>
        <w:rPr>
          <w:noProof/>
        </w:rPr>
        <mc:AlternateContent>
          <mc:Choice Requires="wps">
            <w:drawing>
              <wp:anchor distT="0" distB="0" distL="114300" distR="114300" simplePos="0" relativeHeight="251677700" behindDoc="0" locked="0" layoutInCell="1" allowOverlap="1" wp14:anchorId="243F0904" wp14:editId="68CCA48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03600"/>
                <wp:effectExtent l="0" t="0" r="17145" b="12700"/>
                <wp:wrapSquare wrapText="bothSides"/>
                <wp:docPr id="164080865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036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BB0AC6" w14:textId="77777777" w:rsidR="00A26373" w:rsidRPr="00A26373" w:rsidRDefault="00A26373" w:rsidP="00A26373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A26373">
                              <w:rPr>
                                <w:sz w:val="16"/>
                                <w:szCs w:val="16"/>
                              </w:rPr>
                              <w:t># Task 3: Filter data for names meeting the date criteria</w:t>
                            </w:r>
                          </w:p>
                          <w:p w14:paraId="5999231F" w14:textId="77777777" w:rsidR="00A26373" w:rsidRPr="00A26373" w:rsidRDefault="00A26373" w:rsidP="00A26373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A26373">
                              <w:rPr>
                                <w:sz w:val="16"/>
                                <w:szCs w:val="16"/>
                              </w:rPr>
                              <w:t xml:space="preserve">data['date'] = </w:t>
                            </w:r>
                            <w:proofErr w:type="spellStart"/>
                            <w:r w:rsidRPr="00A26373">
                              <w:rPr>
                                <w:sz w:val="16"/>
                                <w:szCs w:val="16"/>
                              </w:rPr>
                              <w:t>pd.to_datetime</w:t>
                            </w:r>
                            <w:proofErr w:type="spellEnd"/>
                            <w:r w:rsidRPr="00A26373">
                              <w:rPr>
                                <w:sz w:val="16"/>
                                <w:szCs w:val="16"/>
                              </w:rPr>
                              <w:t>(data['date'])</w:t>
                            </w:r>
                          </w:p>
                          <w:p w14:paraId="62E54A41" w14:textId="77777777" w:rsidR="00A26373" w:rsidRPr="00A26373" w:rsidRDefault="00A26373" w:rsidP="00A26373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26373">
                              <w:rPr>
                                <w:sz w:val="16"/>
                                <w:szCs w:val="16"/>
                              </w:rPr>
                              <w:t>min_date</w:t>
                            </w:r>
                            <w:proofErr w:type="spellEnd"/>
                            <w:r w:rsidRPr="00A26373">
                              <w:rPr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A26373">
                              <w:rPr>
                                <w:sz w:val="16"/>
                                <w:szCs w:val="16"/>
                              </w:rPr>
                              <w:t>pd.Timestamp</w:t>
                            </w:r>
                            <w:proofErr w:type="spellEnd"/>
                            <w:proofErr w:type="gramEnd"/>
                            <w:r w:rsidRPr="00A26373">
                              <w:rPr>
                                <w:sz w:val="16"/>
                                <w:szCs w:val="16"/>
                              </w:rPr>
                              <w:t>('2019-11-01')</w:t>
                            </w:r>
                          </w:p>
                          <w:p w14:paraId="115E9255" w14:textId="77777777" w:rsidR="00A26373" w:rsidRPr="00A26373" w:rsidRDefault="00A26373" w:rsidP="00A26373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26373">
                              <w:rPr>
                                <w:sz w:val="16"/>
                                <w:szCs w:val="16"/>
                              </w:rPr>
                              <w:t>max_date</w:t>
                            </w:r>
                            <w:proofErr w:type="spellEnd"/>
                            <w:r w:rsidRPr="00A26373">
                              <w:rPr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A26373">
                              <w:rPr>
                                <w:sz w:val="16"/>
                                <w:szCs w:val="16"/>
                              </w:rPr>
                              <w:t>pd.Timestamp</w:t>
                            </w:r>
                            <w:proofErr w:type="spellEnd"/>
                            <w:proofErr w:type="gramEnd"/>
                            <w:r w:rsidRPr="00A26373">
                              <w:rPr>
                                <w:sz w:val="16"/>
                                <w:szCs w:val="16"/>
                              </w:rPr>
                              <w:t>('2022-10-31')</w:t>
                            </w:r>
                          </w:p>
                          <w:p w14:paraId="74207DE0" w14:textId="77777777" w:rsidR="00A26373" w:rsidRPr="00A26373" w:rsidRDefault="00A26373" w:rsidP="00A26373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D89E0A8" w14:textId="77777777" w:rsidR="00A26373" w:rsidRPr="00A26373" w:rsidRDefault="00A26373" w:rsidP="00A26373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A26373">
                              <w:rPr>
                                <w:sz w:val="16"/>
                                <w:szCs w:val="16"/>
                              </w:rPr>
                              <w:t xml:space="preserve">grouped = </w:t>
                            </w:r>
                            <w:proofErr w:type="spellStart"/>
                            <w:proofErr w:type="gramStart"/>
                            <w:r w:rsidRPr="00A26373">
                              <w:rPr>
                                <w:sz w:val="16"/>
                                <w:szCs w:val="16"/>
                              </w:rPr>
                              <w:t>data.groupby</w:t>
                            </w:r>
                            <w:proofErr w:type="spellEnd"/>
                            <w:proofErr w:type="gramEnd"/>
                            <w:r w:rsidRPr="00A26373">
                              <w:rPr>
                                <w:sz w:val="16"/>
                                <w:szCs w:val="16"/>
                              </w:rPr>
                              <w:t>('Name')</w:t>
                            </w:r>
                          </w:p>
                          <w:p w14:paraId="4D7C3E42" w14:textId="77777777" w:rsidR="00A26373" w:rsidRPr="00A26373" w:rsidRDefault="00A26373" w:rsidP="00A26373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26373">
                              <w:rPr>
                                <w:sz w:val="16"/>
                                <w:szCs w:val="16"/>
                              </w:rPr>
                              <w:t>valid_names</w:t>
                            </w:r>
                            <w:proofErr w:type="spellEnd"/>
                            <w:r w:rsidRPr="00A26373">
                              <w:rPr>
                                <w:sz w:val="16"/>
                                <w:szCs w:val="16"/>
                              </w:rPr>
                              <w:t xml:space="preserve"> = [</w:t>
                            </w:r>
                          </w:p>
                          <w:p w14:paraId="326D50C8" w14:textId="77777777" w:rsidR="00A26373" w:rsidRPr="00A26373" w:rsidRDefault="00A26373" w:rsidP="00A26373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A26373">
                              <w:rPr>
                                <w:sz w:val="16"/>
                                <w:szCs w:val="16"/>
                              </w:rPr>
                              <w:t xml:space="preserve">    name for name, group in grouped</w:t>
                            </w:r>
                          </w:p>
                          <w:p w14:paraId="26C0C43A" w14:textId="77777777" w:rsidR="00A26373" w:rsidRPr="00A26373" w:rsidRDefault="00A26373" w:rsidP="00A26373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A26373">
                              <w:rPr>
                                <w:sz w:val="16"/>
                                <w:szCs w:val="16"/>
                              </w:rPr>
                              <w:t xml:space="preserve">    if group['date'</w:t>
                            </w:r>
                            <w:proofErr w:type="gramStart"/>
                            <w:r w:rsidRPr="00A26373">
                              <w:rPr>
                                <w:sz w:val="16"/>
                                <w:szCs w:val="16"/>
                              </w:rPr>
                              <w:t>].min</w:t>
                            </w:r>
                            <w:proofErr w:type="gramEnd"/>
                            <w:r w:rsidRPr="00A26373">
                              <w:rPr>
                                <w:sz w:val="16"/>
                                <w:szCs w:val="16"/>
                              </w:rPr>
                              <w:t xml:space="preserve">() &lt;= </w:t>
                            </w:r>
                            <w:proofErr w:type="spellStart"/>
                            <w:r w:rsidRPr="00A26373">
                              <w:rPr>
                                <w:sz w:val="16"/>
                                <w:szCs w:val="16"/>
                              </w:rPr>
                              <w:t>min_date</w:t>
                            </w:r>
                            <w:proofErr w:type="spellEnd"/>
                            <w:r w:rsidRPr="00A26373">
                              <w:rPr>
                                <w:sz w:val="16"/>
                                <w:szCs w:val="16"/>
                              </w:rPr>
                              <w:t xml:space="preserve"> and group['date'].max() &gt;= </w:t>
                            </w:r>
                            <w:proofErr w:type="spellStart"/>
                            <w:r w:rsidRPr="00A26373">
                              <w:rPr>
                                <w:sz w:val="16"/>
                                <w:szCs w:val="16"/>
                              </w:rPr>
                              <w:t>max_date</w:t>
                            </w:r>
                            <w:proofErr w:type="spellEnd"/>
                          </w:p>
                          <w:p w14:paraId="4C34A80E" w14:textId="77777777" w:rsidR="00A26373" w:rsidRPr="00A26373" w:rsidRDefault="00A26373" w:rsidP="00A26373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A26373">
                              <w:rPr>
                                <w:sz w:val="16"/>
                                <w:szCs w:val="16"/>
                              </w:rPr>
                              <w:t>]</w:t>
                            </w:r>
                          </w:p>
                          <w:p w14:paraId="1B2009C3" w14:textId="77777777" w:rsidR="00A26373" w:rsidRPr="00A26373" w:rsidRDefault="00A26373" w:rsidP="00A26373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26373">
                              <w:rPr>
                                <w:sz w:val="16"/>
                                <w:szCs w:val="16"/>
                              </w:rPr>
                              <w:t>removed_names</w:t>
                            </w:r>
                            <w:proofErr w:type="spellEnd"/>
                            <w:r w:rsidRPr="00A26373">
                              <w:rPr>
                                <w:sz w:val="16"/>
                                <w:szCs w:val="16"/>
                              </w:rPr>
                              <w:t xml:space="preserve"> = set(</w:t>
                            </w:r>
                            <w:proofErr w:type="spellStart"/>
                            <w:r w:rsidRPr="00A26373">
                              <w:rPr>
                                <w:sz w:val="16"/>
                                <w:szCs w:val="16"/>
                              </w:rPr>
                              <w:t>all_names</w:t>
                            </w:r>
                            <w:proofErr w:type="spellEnd"/>
                            <w:r w:rsidRPr="00A26373">
                              <w:rPr>
                                <w:sz w:val="16"/>
                                <w:szCs w:val="16"/>
                              </w:rPr>
                              <w:t>) - set(</w:t>
                            </w:r>
                            <w:proofErr w:type="spellStart"/>
                            <w:r w:rsidRPr="00A26373">
                              <w:rPr>
                                <w:sz w:val="16"/>
                                <w:szCs w:val="16"/>
                              </w:rPr>
                              <w:t>valid_names</w:t>
                            </w:r>
                            <w:proofErr w:type="spellEnd"/>
                            <w:r w:rsidRPr="00A26373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37234E2A" w14:textId="77777777" w:rsidR="00A26373" w:rsidRPr="00A26373" w:rsidRDefault="00A26373" w:rsidP="00A26373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A26373">
                              <w:rPr>
                                <w:sz w:val="16"/>
                                <w:szCs w:val="16"/>
                              </w:rPr>
                              <w:t>print(</w:t>
                            </w:r>
                            <w:proofErr w:type="spellStart"/>
                            <w:proofErr w:type="gramEnd"/>
                            <w:r w:rsidRPr="00A26373">
                              <w:rPr>
                                <w:sz w:val="16"/>
                                <w:szCs w:val="16"/>
                              </w:rPr>
                              <w:t>f"Task</w:t>
                            </w:r>
                            <w:proofErr w:type="spellEnd"/>
                            <w:r w:rsidRPr="00A26373">
                              <w:rPr>
                                <w:sz w:val="16"/>
                                <w:szCs w:val="16"/>
                              </w:rPr>
                              <w:t xml:space="preserve"> 3b: Removed names: {</w:t>
                            </w:r>
                            <w:proofErr w:type="spellStart"/>
                            <w:r w:rsidRPr="00A26373">
                              <w:rPr>
                                <w:sz w:val="16"/>
                                <w:szCs w:val="16"/>
                              </w:rPr>
                              <w:t>removed_names</w:t>
                            </w:r>
                            <w:proofErr w:type="spellEnd"/>
                            <w:r w:rsidRPr="00A26373">
                              <w:rPr>
                                <w:sz w:val="16"/>
                                <w:szCs w:val="16"/>
                              </w:rPr>
                              <w:t>}")</w:t>
                            </w:r>
                          </w:p>
                          <w:p w14:paraId="62B6B46D" w14:textId="478B8A4A" w:rsidR="007F369D" w:rsidRPr="00365DE6" w:rsidRDefault="00A26373" w:rsidP="00365DE6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A26373">
                              <w:rPr>
                                <w:sz w:val="16"/>
                                <w:szCs w:val="16"/>
                              </w:rPr>
                              <w:t>print(</w:t>
                            </w:r>
                            <w:proofErr w:type="spellStart"/>
                            <w:proofErr w:type="gramEnd"/>
                            <w:r w:rsidRPr="00A26373">
                              <w:rPr>
                                <w:sz w:val="16"/>
                                <w:szCs w:val="16"/>
                              </w:rPr>
                              <w:t>f"Task</w:t>
                            </w:r>
                            <w:proofErr w:type="spellEnd"/>
                            <w:r w:rsidRPr="00A26373">
                              <w:rPr>
                                <w:sz w:val="16"/>
                                <w:szCs w:val="16"/>
                              </w:rPr>
                              <w:t xml:space="preserve"> 3c: Remaining valid names: {</w:t>
                            </w:r>
                            <w:proofErr w:type="spellStart"/>
                            <w:r w:rsidRPr="00A26373">
                              <w:rPr>
                                <w:sz w:val="16"/>
                                <w:szCs w:val="16"/>
                              </w:rPr>
                              <w:t>len</w:t>
                            </w:r>
                            <w:proofErr w:type="spellEnd"/>
                            <w:r w:rsidRPr="00A26373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A26373">
                              <w:rPr>
                                <w:sz w:val="16"/>
                                <w:szCs w:val="16"/>
                              </w:rPr>
                              <w:t>valid_names</w:t>
                            </w:r>
                            <w:proofErr w:type="spellEnd"/>
                            <w:r w:rsidRPr="00A26373">
                              <w:rPr>
                                <w:sz w:val="16"/>
                                <w:szCs w:val="16"/>
                              </w:rPr>
                              <w:t>)}")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F0904" id="_x0000_s1031" type="#_x0000_t202" style="position:absolute;margin-left:0;margin-top:0;width:2in;height:142pt;z-index:2516777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" filled="f" strokeweight=".5pt">
                <v:textbox>
                  <w:txbxContent>
                    <w:p w14:paraId="23BB0AC6" w14:textId="77777777" w:rsidR="00A26373" w:rsidRPr="00A26373" w:rsidRDefault="00A26373" w:rsidP="00A26373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A26373">
                        <w:rPr>
                          <w:sz w:val="16"/>
                          <w:szCs w:val="16"/>
                        </w:rPr>
                        <w:t># Task 3: Filter data for names meeting the date criteria</w:t>
                      </w:r>
                    </w:p>
                    <w:p w14:paraId="5999231F" w14:textId="77777777" w:rsidR="00A26373" w:rsidRPr="00A26373" w:rsidRDefault="00A26373" w:rsidP="00A26373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A26373">
                        <w:rPr>
                          <w:sz w:val="16"/>
                          <w:szCs w:val="16"/>
                        </w:rPr>
                        <w:t xml:space="preserve">data['date'] = </w:t>
                      </w:r>
                      <w:proofErr w:type="spellStart"/>
                      <w:r w:rsidRPr="00A26373">
                        <w:rPr>
                          <w:sz w:val="16"/>
                          <w:szCs w:val="16"/>
                        </w:rPr>
                        <w:t>pd.to_datetime</w:t>
                      </w:r>
                      <w:proofErr w:type="spellEnd"/>
                      <w:r w:rsidRPr="00A26373">
                        <w:rPr>
                          <w:sz w:val="16"/>
                          <w:szCs w:val="16"/>
                        </w:rPr>
                        <w:t>(data['date'])</w:t>
                      </w:r>
                    </w:p>
                    <w:p w14:paraId="62E54A41" w14:textId="77777777" w:rsidR="00A26373" w:rsidRPr="00A26373" w:rsidRDefault="00A26373" w:rsidP="00A26373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A26373">
                        <w:rPr>
                          <w:sz w:val="16"/>
                          <w:szCs w:val="16"/>
                        </w:rPr>
                        <w:t>min_date</w:t>
                      </w:r>
                      <w:proofErr w:type="spellEnd"/>
                      <w:r w:rsidRPr="00A26373">
                        <w:rPr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proofErr w:type="gramStart"/>
                      <w:r w:rsidRPr="00A26373">
                        <w:rPr>
                          <w:sz w:val="16"/>
                          <w:szCs w:val="16"/>
                        </w:rPr>
                        <w:t>pd.Timestamp</w:t>
                      </w:r>
                      <w:proofErr w:type="spellEnd"/>
                      <w:proofErr w:type="gramEnd"/>
                      <w:r w:rsidRPr="00A26373">
                        <w:rPr>
                          <w:sz w:val="16"/>
                          <w:szCs w:val="16"/>
                        </w:rPr>
                        <w:t>('2019-11-01')</w:t>
                      </w:r>
                    </w:p>
                    <w:p w14:paraId="115E9255" w14:textId="77777777" w:rsidR="00A26373" w:rsidRPr="00A26373" w:rsidRDefault="00A26373" w:rsidP="00A26373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A26373">
                        <w:rPr>
                          <w:sz w:val="16"/>
                          <w:szCs w:val="16"/>
                        </w:rPr>
                        <w:t>max_date</w:t>
                      </w:r>
                      <w:proofErr w:type="spellEnd"/>
                      <w:r w:rsidRPr="00A26373">
                        <w:rPr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proofErr w:type="gramStart"/>
                      <w:r w:rsidRPr="00A26373">
                        <w:rPr>
                          <w:sz w:val="16"/>
                          <w:szCs w:val="16"/>
                        </w:rPr>
                        <w:t>pd.Timestamp</w:t>
                      </w:r>
                      <w:proofErr w:type="spellEnd"/>
                      <w:proofErr w:type="gramEnd"/>
                      <w:r w:rsidRPr="00A26373">
                        <w:rPr>
                          <w:sz w:val="16"/>
                          <w:szCs w:val="16"/>
                        </w:rPr>
                        <w:t>('2022-10-31')</w:t>
                      </w:r>
                    </w:p>
                    <w:p w14:paraId="74207DE0" w14:textId="77777777" w:rsidR="00A26373" w:rsidRPr="00A26373" w:rsidRDefault="00A26373" w:rsidP="00A26373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</w:p>
                    <w:p w14:paraId="1D89E0A8" w14:textId="77777777" w:rsidR="00A26373" w:rsidRPr="00A26373" w:rsidRDefault="00A26373" w:rsidP="00A26373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A26373">
                        <w:rPr>
                          <w:sz w:val="16"/>
                          <w:szCs w:val="16"/>
                        </w:rPr>
                        <w:t xml:space="preserve">grouped = </w:t>
                      </w:r>
                      <w:proofErr w:type="spellStart"/>
                      <w:proofErr w:type="gramStart"/>
                      <w:r w:rsidRPr="00A26373">
                        <w:rPr>
                          <w:sz w:val="16"/>
                          <w:szCs w:val="16"/>
                        </w:rPr>
                        <w:t>data.groupby</w:t>
                      </w:r>
                      <w:proofErr w:type="spellEnd"/>
                      <w:proofErr w:type="gramEnd"/>
                      <w:r w:rsidRPr="00A26373">
                        <w:rPr>
                          <w:sz w:val="16"/>
                          <w:szCs w:val="16"/>
                        </w:rPr>
                        <w:t>('Name')</w:t>
                      </w:r>
                    </w:p>
                    <w:p w14:paraId="4D7C3E42" w14:textId="77777777" w:rsidR="00A26373" w:rsidRPr="00A26373" w:rsidRDefault="00A26373" w:rsidP="00A26373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A26373">
                        <w:rPr>
                          <w:sz w:val="16"/>
                          <w:szCs w:val="16"/>
                        </w:rPr>
                        <w:t>valid_names</w:t>
                      </w:r>
                      <w:proofErr w:type="spellEnd"/>
                      <w:r w:rsidRPr="00A26373">
                        <w:rPr>
                          <w:sz w:val="16"/>
                          <w:szCs w:val="16"/>
                        </w:rPr>
                        <w:t xml:space="preserve"> = [</w:t>
                      </w:r>
                    </w:p>
                    <w:p w14:paraId="326D50C8" w14:textId="77777777" w:rsidR="00A26373" w:rsidRPr="00A26373" w:rsidRDefault="00A26373" w:rsidP="00A26373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A26373">
                        <w:rPr>
                          <w:sz w:val="16"/>
                          <w:szCs w:val="16"/>
                        </w:rPr>
                        <w:t xml:space="preserve">    name for name, group in grouped</w:t>
                      </w:r>
                    </w:p>
                    <w:p w14:paraId="26C0C43A" w14:textId="77777777" w:rsidR="00A26373" w:rsidRPr="00A26373" w:rsidRDefault="00A26373" w:rsidP="00A26373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A26373">
                        <w:rPr>
                          <w:sz w:val="16"/>
                          <w:szCs w:val="16"/>
                        </w:rPr>
                        <w:t xml:space="preserve">    if group['date'</w:t>
                      </w:r>
                      <w:proofErr w:type="gramStart"/>
                      <w:r w:rsidRPr="00A26373">
                        <w:rPr>
                          <w:sz w:val="16"/>
                          <w:szCs w:val="16"/>
                        </w:rPr>
                        <w:t>].min</w:t>
                      </w:r>
                      <w:proofErr w:type="gramEnd"/>
                      <w:r w:rsidRPr="00A26373">
                        <w:rPr>
                          <w:sz w:val="16"/>
                          <w:szCs w:val="16"/>
                        </w:rPr>
                        <w:t xml:space="preserve">() &lt;= </w:t>
                      </w:r>
                      <w:proofErr w:type="spellStart"/>
                      <w:r w:rsidRPr="00A26373">
                        <w:rPr>
                          <w:sz w:val="16"/>
                          <w:szCs w:val="16"/>
                        </w:rPr>
                        <w:t>min_date</w:t>
                      </w:r>
                      <w:proofErr w:type="spellEnd"/>
                      <w:r w:rsidRPr="00A26373">
                        <w:rPr>
                          <w:sz w:val="16"/>
                          <w:szCs w:val="16"/>
                        </w:rPr>
                        <w:t xml:space="preserve"> and group['date'].max() &gt;= </w:t>
                      </w:r>
                      <w:proofErr w:type="spellStart"/>
                      <w:r w:rsidRPr="00A26373">
                        <w:rPr>
                          <w:sz w:val="16"/>
                          <w:szCs w:val="16"/>
                        </w:rPr>
                        <w:t>max_date</w:t>
                      </w:r>
                      <w:proofErr w:type="spellEnd"/>
                    </w:p>
                    <w:p w14:paraId="4C34A80E" w14:textId="77777777" w:rsidR="00A26373" w:rsidRPr="00A26373" w:rsidRDefault="00A26373" w:rsidP="00A26373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A26373">
                        <w:rPr>
                          <w:sz w:val="16"/>
                          <w:szCs w:val="16"/>
                        </w:rPr>
                        <w:t>]</w:t>
                      </w:r>
                    </w:p>
                    <w:p w14:paraId="1B2009C3" w14:textId="77777777" w:rsidR="00A26373" w:rsidRPr="00A26373" w:rsidRDefault="00A26373" w:rsidP="00A26373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A26373">
                        <w:rPr>
                          <w:sz w:val="16"/>
                          <w:szCs w:val="16"/>
                        </w:rPr>
                        <w:t>removed_names</w:t>
                      </w:r>
                      <w:proofErr w:type="spellEnd"/>
                      <w:r w:rsidRPr="00A26373">
                        <w:rPr>
                          <w:sz w:val="16"/>
                          <w:szCs w:val="16"/>
                        </w:rPr>
                        <w:t xml:space="preserve"> = set(</w:t>
                      </w:r>
                      <w:proofErr w:type="spellStart"/>
                      <w:r w:rsidRPr="00A26373">
                        <w:rPr>
                          <w:sz w:val="16"/>
                          <w:szCs w:val="16"/>
                        </w:rPr>
                        <w:t>all_names</w:t>
                      </w:r>
                      <w:proofErr w:type="spellEnd"/>
                      <w:r w:rsidRPr="00A26373">
                        <w:rPr>
                          <w:sz w:val="16"/>
                          <w:szCs w:val="16"/>
                        </w:rPr>
                        <w:t>) - set(</w:t>
                      </w:r>
                      <w:proofErr w:type="spellStart"/>
                      <w:r w:rsidRPr="00A26373">
                        <w:rPr>
                          <w:sz w:val="16"/>
                          <w:szCs w:val="16"/>
                        </w:rPr>
                        <w:t>valid_names</w:t>
                      </w:r>
                      <w:proofErr w:type="spellEnd"/>
                      <w:r w:rsidRPr="00A26373">
                        <w:rPr>
                          <w:sz w:val="16"/>
                          <w:szCs w:val="16"/>
                        </w:rPr>
                        <w:t>)</w:t>
                      </w:r>
                    </w:p>
                    <w:p w14:paraId="37234E2A" w14:textId="77777777" w:rsidR="00A26373" w:rsidRPr="00A26373" w:rsidRDefault="00A26373" w:rsidP="00A26373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A26373">
                        <w:rPr>
                          <w:sz w:val="16"/>
                          <w:szCs w:val="16"/>
                        </w:rPr>
                        <w:t>print(</w:t>
                      </w:r>
                      <w:proofErr w:type="spellStart"/>
                      <w:proofErr w:type="gramEnd"/>
                      <w:r w:rsidRPr="00A26373">
                        <w:rPr>
                          <w:sz w:val="16"/>
                          <w:szCs w:val="16"/>
                        </w:rPr>
                        <w:t>f"Task</w:t>
                      </w:r>
                      <w:proofErr w:type="spellEnd"/>
                      <w:r w:rsidRPr="00A26373">
                        <w:rPr>
                          <w:sz w:val="16"/>
                          <w:szCs w:val="16"/>
                        </w:rPr>
                        <w:t xml:space="preserve"> 3b: Removed names: {</w:t>
                      </w:r>
                      <w:proofErr w:type="spellStart"/>
                      <w:r w:rsidRPr="00A26373">
                        <w:rPr>
                          <w:sz w:val="16"/>
                          <w:szCs w:val="16"/>
                        </w:rPr>
                        <w:t>removed_names</w:t>
                      </w:r>
                      <w:proofErr w:type="spellEnd"/>
                      <w:r w:rsidRPr="00A26373">
                        <w:rPr>
                          <w:sz w:val="16"/>
                          <w:szCs w:val="16"/>
                        </w:rPr>
                        <w:t>}")</w:t>
                      </w:r>
                    </w:p>
                    <w:p w14:paraId="62B6B46D" w14:textId="478B8A4A" w:rsidR="007F369D" w:rsidRPr="00365DE6" w:rsidRDefault="00A26373" w:rsidP="00365DE6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A26373">
                        <w:rPr>
                          <w:sz w:val="16"/>
                          <w:szCs w:val="16"/>
                        </w:rPr>
                        <w:t>print(</w:t>
                      </w:r>
                      <w:proofErr w:type="spellStart"/>
                      <w:proofErr w:type="gramEnd"/>
                      <w:r w:rsidRPr="00A26373">
                        <w:rPr>
                          <w:sz w:val="16"/>
                          <w:szCs w:val="16"/>
                        </w:rPr>
                        <w:t>f"Task</w:t>
                      </w:r>
                      <w:proofErr w:type="spellEnd"/>
                      <w:r w:rsidRPr="00A26373">
                        <w:rPr>
                          <w:sz w:val="16"/>
                          <w:szCs w:val="16"/>
                        </w:rPr>
                        <w:t xml:space="preserve"> 3c: Remaining valid names: {</w:t>
                      </w:r>
                      <w:proofErr w:type="spellStart"/>
                      <w:r w:rsidRPr="00A26373">
                        <w:rPr>
                          <w:sz w:val="16"/>
                          <w:szCs w:val="16"/>
                        </w:rPr>
                        <w:t>len</w:t>
                      </w:r>
                      <w:proofErr w:type="spellEnd"/>
                      <w:r w:rsidRPr="00A26373">
                        <w:rPr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A26373">
                        <w:rPr>
                          <w:sz w:val="16"/>
                          <w:szCs w:val="16"/>
                        </w:rPr>
                        <w:t>valid_names</w:t>
                      </w:r>
                      <w:proofErr w:type="spellEnd"/>
                      <w:r w:rsidRPr="00A26373">
                        <w:rPr>
                          <w:sz w:val="16"/>
                          <w:szCs w:val="16"/>
                        </w:rPr>
                        <w:t>)}")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AD8C2A1" w14:textId="77777777" w:rsidR="00003D40" w:rsidRDefault="00003D40" w:rsidP="00003D40"/>
    <w:p w14:paraId="415141A9" w14:textId="77777777" w:rsidR="008617D8" w:rsidRDefault="008617D8" w:rsidP="00003D40"/>
    <w:p w14:paraId="669C3AC7" w14:textId="77777777" w:rsidR="008617D8" w:rsidRDefault="008617D8" w:rsidP="00003D40"/>
    <w:p w14:paraId="14995C29" w14:textId="77777777" w:rsidR="00A11D4F" w:rsidRDefault="00A11D4F" w:rsidP="00003D40">
      <w:pPr>
        <w:rPr>
          <w:b/>
          <w:bCs/>
        </w:rPr>
      </w:pPr>
    </w:p>
    <w:p w14:paraId="22282DBF" w14:textId="77777777" w:rsidR="00AA37DC" w:rsidRDefault="00AA37DC" w:rsidP="00003D40">
      <w:pPr>
        <w:rPr>
          <w:b/>
          <w:bCs/>
        </w:rPr>
      </w:pPr>
    </w:p>
    <w:p w14:paraId="04EB22CD" w14:textId="77777777" w:rsidR="00A26373" w:rsidRDefault="00A26373" w:rsidP="00003D40">
      <w:pPr>
        <w:rPr>
          <w:b/>
          <w:bCs/>
        </w:rPr>
      </w:pPr>
    </w:p>
    <w:p w14:paraId="40E0F24F" w14:textId="77777777" w:rsidR="00A26373" w:rsidRDefault="00A26373" w:rsidP="00003D40">
      <w:pPr>
        <w:rPr>
          <w:b/>
          <w:bCs/>
        </w:rPr>
      </w:pPr>
    </w:p>
    <w:p w14:paraId="2DB27B1E" w14:textId="77777777" w:rsidR="00A26373" w:rsidRDefault="00A26373" w:rsidP="00003D40">
      <w:pPr>
        <w:rPr>
          <w:b/>
          <w:bCs/>
        </w:rPr>
      </w:pPr>
    </w:p>
    <w:p w14:paraId="6CDF81B2" w14:textId="77777777" w:rsidR="00A26373" w:rsidRDefault="00A26373" w:rsidP="00003D40">
      <w:pPr>
        <w:rPr>
          <w:b/>
          <w:bCs/>
        </w:rPr>
      </w:pPr>
    </w:p>
    <w:p w14:paraId="147D8D94" w14:textId="77777777" w:rsidR="00A26373" w:rsidRDefault="00A26373" w:rsidP="00003D40">
      <w:pPr>
        <w:rPr>
          <w:b/>
          <w:bCs/>
        </w:rPr>
      </w:pPr>
    </w:p>
    <w:p w14:paraId="3E71966A" w14:textId="557F6CCB" w:rsidR="00EA404B" w:rsidRDefault="008617D8" w:rsidP="00003D40">
      <w:pPr>
        <w:rPr>
          <w:b/>
          <w:bCs/>
        </w:rPr>
      </w:pPr>
      <w:r w:rsidRPr="008617D8">
        <w:rPr>
          <w:b/>
          <w:bCs/>
        </w:rPr>
        <w:t>Output:</w:t>
      </w:r>
    </w:p>
    <w:p w14:paraId="1B012F02" w14:textId="16769AE9" w:rsidR="00C41A7A" w:rsidRPr="001227C4" w:rsidRDefault="00465C0B" w:rsidP="001227C4">
      <w:r>
        <w:rPr>
          <w:noProof/>
        </w:rPr>
        <w:drawing>
          <wp:inline distT="0" distB="0" distL="0" distR="0" wp14:anchorId="51639B0C" wp14:editId="739D53D9">
            <wp:extent cx="5731510" cy="263525"/>
            <wp:effectExtent l="63500" t="63500" r="123190" b="130175"/>
            <wp:docPr id="10190981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98116" name="Picture 10190981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643187" w14:textId="15890D70" w:rsidR="002772AF" w:rsidRPr="002772AF" w:rsidRDefault="00A80103" w:rsidP="002772AF">
      <w:pPr>
        <w:rPr>
          <w:i/>
          <w:iCs/>
        </w:rPr>
      </w:pPr>
      <w:r>
        <w:rPr>
          <w:i/>
          <w:iCs/>
        </w:rPr>
        <w:t>-------------------------------------------------------------------------------------------------------------- </w:t>
      </w:r>
    </w:p>
    <w:p w14:paraId="0490B98E" w14:textId="56AF9A83" w:rsidR="005E1C2D" w:rsidRPr="00AA37DC" w:rsidRDefault="005E1C2D" w:rsidP="00574A9C">
      <w:pPr>
        <w:pStyle w:val="Heading2"/>
        <w:rPr>
          <w:rFonts w:eastAsia="Times New Roman"/>
        </w:rPr>
      </w:pPr>
      <w:bookmarkStart w:id="15" w:name="_Toc183218468"/>
      <w:r w:rsidRPr="005E1C2D">
        <w:rPr>
          <w:rFonts w:eastAsia="Times New Roman"/>
        </w:rPr>
        <w:t>Task 4: Weeks with More Than 100 Data Points</w:t>
      </w:r>
      <w:bookmarkEnd w:id="15"/>
    </w:p>
    <w:p w14:paraId="1F998D3B" w14:textId="18E7FE33" w:rsidR="00EB2BE1" w:rsidRPr="00EB2BE1" w:rsidRDefault="00EB2BE1" w:rsidP="00EB2BE1">
      <w:pPr>
        <w:pStyle w:val="ListParagraph"/>
        <w:numPr>
          <w:ilvl w:val="0"/>
          <w:numId w:val="18"/>
        </w:numPr>
      </w:pPr>
      <w:r w:rsidRPr="00EB2BE1">
        <w:t>(4a) Found dates common to all 490 valid stocks.</w:t>
      </w:r>
    </w:p>
    <w:p w14:paraId="60CBDA50" w14:textId="7A69B232" w:rsidR="00EB2BE1" w:rsidRPr="00EB2BE1" w:rsidRDefault="00EB2BE1" w:rsidP="00EB2BE1">
      <w:pPr>
        <w:pStyle w:val="ListParagraph"/>
        <w:numPr>
          <w:ilvl w:val="0"/>
          <w:numId w:val="18"/>
        </w:numPr>
      </w:pPr>
      <w:r w:rsidRPr="00EB2BE1">
        <w:t>(4b) Filtered these dates to the range 2019-11-01 to 2022-10-31.</w:t>
      </w:r>
    </w:p>
    <w:p w14:paraId="07830CA7" w14:textId="5401A160" w:rsidR="00EB2BE1" w:rsidRPr="00EB2BE1" w:rsidRDefault="00EB2BE1" w:rsidP="00EB2BE1">
      <w:pPr>
        <w:pStyle w:val="ListParagraph"/>
        <w:numPr>
          <w:ilvl w:val="0"/>
          <w:numId w:val="18"/>
        </w:numPr>
      </w:pPr>
      <w:r w:rsidRPr="00EB2BE1">
        <w:t>(4c) Remaining dates: </w:t>
      </w:r>
      <w:r w:rsidRPr="00EB2BE1">
        <w:rPr>
          <w:b/>
          <w:bCs/>
        </w:rPr>
        <w:t>755</w:t>
      </w:r>
      <w:r w:rsidRPr="00EB2BE1">
        <w:t>.</w:t>
      </w:r>
    </w:p>
    <w:p w14:paraId="60981FEB" w14:textId="77777777" w:rsidR="00D31CE1" w:rsidRDefault="00EB2BE1" w:rsidP="00EB2BE1">
      <w:pPr>
        <w:pStyle w:val="ListParagraph"/>
        <w:numPr>
          <w:ilvl w:val="0"/>
          <w:numId w:val="18"/>
        </w:numPr>
      </w:pPr>
      <w:r w:rsidRPr="00EB2BE1">
        <w:t>(4d)</w:t>
      </w:r>
    </w:p>
    <w:p w14:paraId="094621A8" w14:textId="470D6D76" w:rsidR="00D31CE1" w:rsidRDefault="00EB2BE1" w:rsidP="00D31CE1">
      <w:pPr>
        <w:pStyle w:val="ListParagraph"/>
        <w:numPr>
          <w:ilvl w:val="1"/>
          <w:numId w:val="18"/>
        </w:numPr>
      </w:pPr>
      <w:r w:rsidRPr="00EB2BE1">
        <w:t xml:space="preserve">First 5 dates: ['2019-11-01', '2019-11-04', '2019-11-05', '2019-11-06', '2019-11-07']. </w:t>
      </w:r>
    </w:p>
    <w:p w14:paraId="281B4F5A" w14:textId="1F57E057" w:rsidR="00EB2BE1" w:rsidRDefault="00EB2BE1" w:rsidP="00D31CE1">
      <w:pPr>
        <w:pStyle w:val="ListParagraph"/>
        <w:numPr>
          <w:ilvl w:val="1"/>
          <w:numId w:val="18"/>
        </w:numPr>
      </w:pPr>
      <w:r w:rsidRPr="00EB2BE1">
        <w:t>Last 5 dates: ['2022-10-25', '2022-10-26', '2022-10-27', '2022-10-28', '2022-10-31'].</w:t>
      </w:r>
    </w:p>
    <w:p w14:paraId="73E46251" w14:textId="77777777" w:rsidR="00EB2BE1" w:rsidRDefault="00EB2BE1" w:rsidP="00567075"/>
    <w:p w14:paraId="64662B14" w14:textId="3C1F4491" w:rsidR="000E49A6" w:rsidRDefault="00E14E59" w:rsidP="005E1C2D">
      <w:r w:rsidRPr="00E14E59">
        <w:t>To maintain consistency in the analysis process for all stock data sets</w:t>
      </w:r>
      <w:r>
        <w:t>, keep those dates</w:t>
      </w:r>
      <w:r w:rsidRPr="00E14E59">
        <w:t xml:space="preserve"> shared by all stocks within the time frame of November 1st</w:t>
      </w:r>
      <w:proofErr w:type="gramStart"/>
      <w:r w:rsidRPr="00E14E59">
        <w:t xml:space="preserve"> 2019</w:t>
      </w:r>
      <w:proofErr w:type="gramEnd"/>
      <w:r>
        <w:t>,</w:t>
      </w:r>
      <w:r w:rsidRPr="00E14E59">
        <w:t xml:space="preserve"> to October 31st 2022</w:t>
      </w:r>
      <w:r>
        <w:t>,</w:t>
      </w:r>
      <w:r w:rsidRPr="00E14E59">
        <w:t xml:space="preserve"> inclusive. </w:t>
      </w:r>
      <w:r w:rsidRPr="00E14E59">
        <w:lastRenderedPageBreak/>
        <w:t>Initially</w:t>
      </w:r>
      <w:r>
        <w:t>,</w:t>
      </w:r>
      <w:r w:rsidRPr="00E14E59">
        <w:t xml:space="preserve"> in the datasets</w:t>
      </w:r>
      <w:r w:rsidR="006241C7">
        <w:t>,</w:t>
      </w:r>
      <w:r w:rsidRPr="00E14E59">
        <w:t xml:space="preserve"> timestamps were overly precise with details such as T00 hours and multiple zeros</w:t>
      </w:r>
      <w:r w:rsidR="006241C7">
        <w:t>,</w:t>
      </w:r>
      <w:r w:rsidRPr="00E14E59">
        <w:t xml:space="preserve"> which made them appear cluttered and hard to read at a </w:t>
      </w:r>
      <w:proofErr w:type="gramStart"/>
      <w:r w:rsidRPr="00E14E59">
        <w:t>glance;</w:t>
      </w:r>
      <w:proofErr w:type="gramEnd"/>
      <w:r w:rsidRPr="00E14E59">
        <w:t xml:space="preserve"> converting them into the more standard YYYY</w:t>
      </w:r>
      <w:r>
        <w:t>-</w:t>
      </w:r>
      <w:r w:rsidRPr="00E14E59">
        <w:t>MM</w:t>
      </w:r>
      <w:r>
        <w:t>-</w:t>
      </w:r>
      <w:r w:rsidRPr="00E14E59">
        <w:t>DD format improved readability significantly without changing any of the actual data. Furthermore</w:t>
      </w:r>
      <w:r>
        <w:t>,</w:t>
      </w:r>
      <w:r w:rsidRPr="00E14E59">
        <w:t xml:space="preserve"> an error</w:t>
      </w:r>
      <w:r w:rsidR="006241C7">
        <w:t>-</w:t>
      </w:r>
      <w:r w:rsidRPr="00E14E59">
        <w:t>handling mechanism was put in place to ensure that if no dates were found to be shared among all stocks after filtering</w:t>
      </w:r>
      <w:r w:rsidR="006241C7">
        <w:t>,</w:t>
      </w:r>
      <w:r w:rsidRPr="00E14E59">
        <w:t xml:space="preserve"> precautions were taken beforehand to prevent any disruptions in the analysis process.</w:t>
      </w:r>
    </w:p>
    <w:p w14:paraId="1CDEF358" w14:textId="77777777" w:rsidR="00522B36" w:rsidRPr="00522B36" w:rsidRDefault="00522B36" w:rsidP="005E1C2D"/>
    <w:p w14:paraId="491BD80B" w14:textId="21207DD1" w:rsidR="008617D8" w:rsidRPr="008617D8" w:rsidRDefault="008617D8" w:rsidP="005E1C2D">
      <w:pPr>
        <w:rPr>
          <w:b/>
          <w:bCs/>
        </w:rPr>
      </w:pPr>
      <w:r w:rsidRPr="008617D8">
        <w:rPr>
          <w:b/>
          <w:bCs/>
        </w:rPr>
        <w:t>Code:</w:t>
      </w:r>
    </w:p>
    <w:p w14:paraId="4E0834EA" w14:textId="76877AE9" w:rsidR="008617D8" w:rsidRDefault="005C4975" w:rsidP="005E1C2D">
      <w:r>
        <w:rPr>
          <w:noProof/>
        </w:rPr>
        <mc:AlternateContent>
          <mc:Choice Requires="wps">
            <w:drawing>
              <wp:anchor distT="0" distB="0" distL="114300" distR="114300" simplePos="0" relativeHeight="251668484" behindDoc="0" locked="0" layoutInCell="1" allowOverlap="1" wp14:anchorId="39F900C5" wp14:editId="2EE655E0">
                <wp:simplePos x="0" y="0"/>
                <wp:positionH relativeFrom="column">
                  <wp:posOffset>-81915</wp:posOffset>
                </wp:positionH>
                <wp:positionV relativeFrom="paragraph">
                  <wp:posOffset>41910</wp:posOffset>
                </wp:positionV>
                <wp:extent cx="4137025" cy="1828800"/>
                <wp:effectExtent l="0" t="0" r="15875" b="15875"/>
                <wp:wrapSquare wrapText="bothSides"/>
                <wp:docPr id="176688858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7025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257DC0" w14:textId="77777777" w:rsidR="002D6FEB" w:rsidRPr="002D6FEB" w:rsidRDefault="002D6FEB" w:rsidP="002D6FEB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2D6FEB">
                              <w:rPr>
                                <w:sz w:val="16"/>
                                <w:szCs w:val="16"/>
                              </w:rPr>
                              <w:t># Task 4: Identify common dates and filter</w:t>
                            </w:r>
                          </w:p>
                          <w:p w14:paraId="2C55D604" w14:textId="77777777" w:rsidR="002D6FEB" w:rsidRPr="002D6FEB" w:rsidRDefault="002D6FEB" w:rsidP="002D6FEB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2D6FEB">
                              <w:rPr>
                                <w:sz w:val="16"/>
                                <w:szCs w:val="16"/>
                              </w:rPr>
                              <w:t>filtered_data</w:t>
                            </w:r>
                            <w:proofErr w:type="spellEnd"/>
                            <w:r w:rsidRPr="002D6FEB">
                              <w:rPr>
                                <w:sz w:val="16"/>
                                <w:szCs w:val="16"/>
                              </w:rPr>
                              <w:t xml:space="preserve"> = data[data['Name'</w:t>
                            </w:r>
                            <w:proofErr w:type="gramStart"/>
                            <w:r w:rsidRPr="002D6FEB">
                              <w:rPr>
                                <w:sz w:val="16"/>
                                <w:szCs w:val="16"/>
                              </w:rPr>
                              <w:t>].</w:t>
                            </w:r>
                            <w:proofErr w:type="spellStart"/>
                            <w:r w:rsidRPr="002D6FEB">
                              <w:rPr>
                                <w:sz w:val="16"/>
                                <w:szCs w:val="16"/>
                              </w:rPr>
                              <w:t>isin</w:t>
                            </w:r>
                            <w:proofErr w:type="spellEnd"/>
                            <w:proofErr w:type="gramEnd"/>
                            <w:r w:rsidRPr="002D6FEB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2D6FEB">
                              <w:rPr>
                                <w:sz w:val="16"/>
                                <w:szCs w:val="16"/>
                              </w:rPr>
                              <w:t>valid_names</w:t>
                            </w:r>
                            <w:proofErr w:type="spellEnd"/>
                            <w:r w:rsidRPr="002D6FEB">
                              <w:rPr>
                                <w:sz w:val="16"/>
                                <w:szCs w:val="16"/>
                              </w:rPr>
                              <w:t>)]</w:t>
                            </w:r>
                          </w:p>
                          <w:p w14:paraId="740011D2" w14:textId="77777777" w:rsidR="002D6FEB" w:rsidRPr="002D6FEB" w:rsidRDefault="002D6FEB" w:rsidP="002D6FEB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1B8923C" w14:textId="77777777" w:rsidR="002D6FEB" w:rsidRPr="002D6FEB" w:rsidRDefault="002D6FEB" w:rsidP="002D6FEB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2D6FEB">
                              <w:rPr>
                                <w:sz w:val="16"/>
                                <w:szCs w:val="16"/>
                              </w:rPr>
                              <w:t># Identify common dates where all valid stocks have data</w:t>
                            </w:r>
                          </w:p>
                          <w:p w14:paraId="60CEE5AE" w14:textId="77777777" w:rsidR="002D6FEB" w:rsidRPr="002D6FEB" w:rsidRDefault="002D6FEB" w:rsidP="002D6FEB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2D6FEB">
                              <w:rPr>
                                <w:sz w:val="16"/>
                                <w:szCs w:val="16"/>
                              </w:rPr>
                              <w:t>common_dates</w:t>
                            </w:r>
                            <w:proofErr w:type="spellEnd"/>
                            <w:r w:rsidRPr="002D6FEB">
                              <w:rPr>
                                <w:sz w:val="16"/>
                                <w:szCs w:val="16"/>
                              </w:rPr>
                              <w:t xml:space="preserve"> = (</w:t>
                            </w:r>
                          </w:p>
                          <w:p w14:paraId="7C4E34E6" w14:textId="77777777" w:rsidR="002D6FEB" w:rsidRPr="002D6FEB" w:rsidRDefault="002D6FEB" w:rsidP="002D6FEB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2D6FEB">
                              <w:rPr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2D6FEB">
                              <w:rPr>
                                <w:sz w:val="16"/>
                                <w:szCs w:val="16"/>
                              </w:rPr>
                              <w:t>filtered_</w:t>
                            </w:r>
                            <w:proofErr w:type="gramStart"/>
                            <w:r w:rsidRPr="002D6FEB">
                              <w:rPr>
                                <w:sz w:val="16"/>
                                <w:szCs w:val="16"/>
                              </w:rPr>
                              <w:t>data.groupby</w:t>
                            </w:r>
                            <w:proofErr w:type="spellEnd"/>
                            <w:proofErr w:type="gramEnd"/>
                            <w:r w:rsidRPr="002D6FEB">
                              <w:rPr>
                                <w:sz w:val="16"/>
                                <w:szCs w:val="16"/>
                              </w:rPr>
                              <w:t>('date')['Name']</w:t>
                            </w:r>
                          </w:p>
                          <w:p w14:paraId="5F5062F3" w14:textId="77777777" w:rsidR="002D6FEB" w:rsidRPr="002D6FEB" w:rsidRDefault="002D6FEB" w:rsidP="002D6FEB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2D6FEB">
                              <w:rPr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gramStart"/>
                            <w:r w:rsidRPr="002D6FEB"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  <w:proofErr w:type="spellStart"/>
                            <w:r w:rsidRPr="002D6FEB">
                              <w:rPr>
                                <w:sz w:val="16"/>
                                <w:szCs w:val="16"/>
                              </w:rPr>
                              <w:t>nunique</w:t>
                            </w:r>
                            <w:proofErr w:type="spellEnd"/>
                            <w:proofErr w:type="gramEnd"/>
                            <w:r w:rsidRPr="002D6FEB">
                              <w:rPr>
                                <w:sz w:val="16"/>
                                <w:szCs w:val="16"/>
                              </w:rPr>
                              <w:t>()</w:t>
                            </w:r>
                          </w:p>
                          <w:p w14:paraId="29F0E6CF" w14:textId="77777777" w:rsidR="002D6FEB" w:rsidRPr="002D6FEB" w:rsidRDefault="002D6FEB" w:rsidP="002D6FEB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2D6FEB">
                              <w:rPr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gramStart"/>
                            <w:r w:rsidRPr="002D6FEB"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  <w:proofErr w:type="spellStart"/>
                            <w:r w:rsidRPr="002D6FEB">
                              <w:rPr>
                                <w:sz w:val="16"/>
                                <w:szCs w:val="16"/>
                              </w:rPr>
                              <w:t>reset</w:t>
                            </w:r>
                            <w:proofErr w:type="gramEnd"/>
                            <w:r w:rsidRPr="002D6FEB">
                              <w:rPr>
                                <w:sz w:val="16"/>
                                <w:szCs w:val="16"/>
                              </w:rPr>
                              <w:t>_index</w:t>
                            </w:r>
                            <w:proofErr w:type="spellEnd"/>
                            <w:r w:rsidRPr="002D6FEB">
                              <w:rPr>
                                <w:sz w:val="16"/>
                                <w:szCs w:val="16"/>
                              </w:rPr>
                              <w:t>()</w:t>
                            </w:r>
                          </w:p>
                          <w:p w14:paraId="19D36792" w14:textId="77777777" w:rsidR="002D6FEB" w:rsidRPr="002D6FEB" w:rsidRDefault="002D6FEB" w:rsidP="002D6FEB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2D6FEB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5E3913BE" w14:textId="77777777" w:rsidR="002D6FEB" w:rsidRPr="002D6FEB" w:rsidRDefault="002D6FEB" w:rsidP="002D6FEB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EB759B5" w14:textId="77777777" w:rsidR="002D6FEB" w:rsidRPr="002D6FEB" w:rsidRDefault="002D6FEB" w:rsidP="002D6FEB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2D6FEB">
                              <w:rPr>
                                <w:sz w:val="16"/>
                                <w:szCs w:val="16"/>
                              </w:rPr>
                              <w:t># Ensure '</w:t>
                            </w:r>
                            <w:proofErr w:type="spellStart"/>
                            <w:r w:rsidRPr="002D6FEB">
                              <w:rPr>
                                <w:sz w:val="16"/>
                                <w:szCs w:val="16"/>
                              </w:rPr>
                              <w:t>common_dates</w:t>
                            </w:r>
                            <w:proofErr w:type="spellEnd"/>
                            <w:r w:rsidRPr="002D6FEB">
                              <w:rPr>
                                <w:sz w:val="16"/>
                                <w:szCs w:val="16"/>
                              </w:rPr>
                              <w:t>' is in datetime format</w:t>
                            </w:r>
                          </w:p>
                          <w:p w14:paraId="6AF94DFE" w14:textId="77777777" w:rsidR="002D6FEB" w:rsidRPr="002D6FEB" w:rsidRDefault="002D6FEB" w:rsidP="002D6FEB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2D6FEB">
                              <w:rPr>
                                <w:sz w:val="16"/>
                                <w:szCs w:val="16"/>
                              </w:rPr>
                              <w:t>common_dates</w:t>
                            </w:r>
                            <w:proofErr w:type="spellEnd"/>
                            <w:r w:rsidRPr="002D6FEB">
                              <w:rPr>
                                <w:sz w:val="16"/>
                                <w:szCs w:val="16"/>
                              </w:rPr>
                              <w:t xml:space="preserve">['date'] = </w:t>
                            </w:r>
                            <w:proofErr w:type="spellStart"/>
                            <w:r w:rsidRPr="002D6FEB">
                              <w:rPr>
                                <w:sz w:val="16"/>
                                <w:szCs w:val="16"/>
                              </w:rPr>
                              <w:t>pd.to_datetime</w:t>
                            </w:r>
                            <w:proofErr w:type="spellEnd"/>
                            <w:r w:rsidRPr="002D6FEB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2D6FEB">
                              <w:rPr>
                                <w:sz w:val="16"/>
                                <w:szCs w:val="16"/>
                              </w:rPr>
                              <w:t>common_dates</w:t>
                            </w:r>
                            <w:proofErr w:type="spellEnd"/>
                            <w:r w:rsidRPr="002D6FEB">
                              <w:rPr>
                                <w:sz w:val="16"/>
                                <w:szCs w:val="16"/>
                              </w:rPr>
                              <w:t>['date'])</w:t>
                            </w:r>
                          </w:p>
                          <w:p w14:paraId="7931EFEC" w14:textId="77777777" w:rsidR="002D6FEB" w:rsidRPr="002D6FEB" w:rsidRDefault="002D6FEB" w:rsidP="002D6FEB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0BCE2B19" w14:textId="77777777" w:rsidR="002D6FEB" w:rsidRPr="002D6FEB" w:rsidRDefault="002D6FEB" w:rsidP="002D6FEB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2D6FEB">
                              <w:rPr>
                                <w:sz w:val="16"/>
                                <w:szCs w:val="16"/>
                              </w:rPr>
                              <w:t># Filter dates where all valid stocks have data</w:t>
                            </w:r>
                          </w:p>
                          <w:p w14:paraId="7F580305" w14:textId="77777777" w:rsidR="002D6FEB" w:rsidRPr="002D6FEB" w:rsidRDefault="002D6FEB" w:rsidP="002D6FEB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2D6FEB">
                              <w:rPr>
                                <w:sz w:val="16"/>
                                <w:szCs w:val="16"/>
                              </w:rPr>
                              <w:t>valid_date_count</w:t>
                            </w:r>
                            <w:proofErr w:type="spellEnd"/>
                            <w:r w:rsidRPr="002D6FEB">
                              <w:rPr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r w:rsidRPr="002D6FEB">
                              <w:rPr>
                                <w:sz w:val="16"/>
                                <w:szCs w:val="16"/>
                              </w:rPr>
                              <w:t>len</w:t>
                            </w:r>
                            <w:proofErr w:type="spellEnd"/>
                            <w:r w:rsidRPr="002D6FEB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2D6FEB">
                              <w:rPr>
                                <w:sz w:val="16"/>
                                <w:szCs w:val="16"/>
                              </w:rPr>
                              <w:t>valid_names</w:t>
                            </w:r>
                            <w:proofErr w:type="spellEnd"/>
                            <w:r w:rsidRPr="002D6FEB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6E78C5B5" w14:textId="77777777" w:rsidR="002D6FEB" w:rsidRPr="002D6FEB" w:rsidRDefault="002D6FEB" w:rsidP="002D6FEB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2D6FEB">
                              <w:rPr>
                                <w:sz w:val="16"/>
                                <w:szCs w:val="16"/>
                              </w:rPr>
                              <w:t>common_dates</w:t>
                            </w:r>
                            <w:proofErr w:type="spellEnd"/>
                            <w:r w:rsidRPr="002D6FEB">
                              <w:rPr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r w:rsidRPr="002D6FEB">
                              <w:rPr>
                                <w:sz w:val="16"/>
                                <w:szCs w:val="16"/>
                              </w:rPr>
                              <w:t>common_dates</w:t>
                            </w:r>
                            <w:proofErr w:type="spellEnd"/>
                            <w:r w:rsidRPr="002D6FEB">
                              <w:rPr>
                                <w:sz w:val="16"/>
                                <w:szCs w:val="16"/>
                              </w:rPr>
                              <w:t>[</w:t>
                            </w:r>
                            <w:proofErr w:type="spellStart"/>
                            <w:r w:rsidRPr="002D6FEB">
                              <w:rPr>
                                <w:sz w:val="16"/>
                                <w:szCs w:val="16"/>
                              </w:rPr>
                              <w:t>common_dates</w:t>
                            </w:r>
                            <w:proofErr w:type="spellEnd"/>
                            <w:r w:rsidRPr="002D6FEB">
                              <w:rPr>
                                <w:sz w:val="16"/>
                                <w:szCs w:val="16"/>
                              </w:rPr>
                              <w:t xml:space="preserve">['Name'] == </w:t>
                            </w:r>
                            <w:proofErr w:type="spellStart"/>
                            <w:r w:rsidRPr="002D6FEB">
                              <w:rPr>
                                <w:sz w:val="16"/>
                                <w:szCs w:val="16"/>
                              </w:rPr>
                              <w:t>valid_date_</w:t>
                            </w:r>
                            <w:proofErr w:type="gramStart"/>
                            <w:r w:rsidRPr="002D6FEB">
                              <w:rPr>
                                <w:sz w:val="16"/>
                                <w:szCs w:val="16"/>
                              </w:rPr>
                              <w:t>count</w:t>
                            </w:r>
                            <w:proofErr w:type="spellEnd"/>
                            <w:r w:rsidRPr="002D6FEB">
                              <w:rPr>
                                <w:sz w:val="16"/>
                                <w:szCs w:val="16"/>
                              </w:rPr>
                              <w:t>][</w:t>
                            </w:r>
                            <w:proofErr w:type="gramEnd"/>
                            <w:r w:rsidRPr="002D6FEB">
                              <w:rPr>
                                <w:sz w:val="16"/>
                                <w:szCs w:val="16"/>
                              </w:rPr>
                              <w:t>'date']</w:t>
                            </w:r>
                          </w:p>
                          <w:p w14:paraId="2A45AA5D" w14:textId="77777777" w:rsidR="002D6FEB" w:rsidRPr="002D6FEB" w:rsidRDefault="002D6FEB" w:rsidP="002D6FEB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DA58421" w14:textId="77777777" w:rsidR="002D6FEB" w:rsidRPr="002D6FEB" w:rsidRDefault="002D6FEB" w:rsidP="002D6FEB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2D6FEB">
                              <w:rPr>
                                <w:sz w:val="16"/>
                                <w:szCs w:val="16"/>
                              </w:rPr>
                              <w:t># Filter dates based on the required range</w:t>
                            </w:r>
                          </w:p>
                          <w:p w14:paraId="61CAD7BA" w14:textId="77777777" w:rsidR="002D6FEB" w:rsidRPr="002D6FEB" w:rsidRDefault="002D6FEB" w:rsidP="002D6FEB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2D6FEB">
                              <w:rPr>
                                <w:sz w:val="16"/>
                                <w:szCs w:val="16"/>
                              </w:rPr>
                              <w:t>filtered_dates</w:t>
                            </w:r>
                            <w:proofErr w:type="spellEnd"/>
                            <w:r w:rsidRPr="002D6FEB">
                              <w:rPr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r w:rsidRPr="002D6FEB">
                              <w:rPr>
                                <w:sz w:val="16"/>
                                <w:szCs w:val="16"/>
                              </w:rPr>
                              <w:t>common_</w:t>
                            </w:r>
                            <w:proofErr w:type="gramStart"/>
                            <w:r w:rsidRPr="002D6FEB">
                              <w:rPr>
                                <w:sz w:val="16"/>
                                <w:szCs w:val="16"/>
                              </w:rPr>
                              <w:t>dates</w:t>
                            </w:r>
                            <w:proofErr w:type="spellEnd"/>
                            <w:r w:rsidRPr="002D6FEB">
                              <w:rPr>
                                <w:sz w:val="16"/>
                                <w:szCs w:val="16"/>
                              </w:rPr>
                              <w:t>[</w:t>
                            </w:r>
                            <w:proofErr w:type="gramEnd"/>
                          </w:p>
                          <w:p w14:paraId="3DC2F06F" w14:textId="77777777" w:rsidR="002D6FEB" w:rsidRPr="002D6FEB" w:rsidRDefault="002D6FEB" w:rsidP="002D6FEB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2D6FEB">
                              <w:rPr>
                                <w:sz w:val="16"/>
                                <w:szCs w:val="16"/>
                              </w:rPr>
                              <w:t xml:space="preserve">    (</w:t>
                            </w:r>
                            <w:proofErr w:type="spellStart"/>
                            <w:r w:rsidRPr="002D6FEB">
                              <w:rPr>
                                <w:sz w:val="16"/>
                                <w:szCs w:val="16"/>
                              </w:rPr>
                              <w:t>common_dates</w:t>
                            </w:r>
                            <w:proofErr w:type="spellEnd"/>
                            <w:r w:rsidRPr="002D6FEB">
                              <w:rPr>
                                <w:sz w:val="16"/>
                                <w:szCs w:val="16"/>
                              </w:rPr>
                              <w:t xml:space="preserve"> &gt;= </w:t>
                            </w:r>
                            <w:proofErr w:type="spellStart"/>
                            <w:r w:rsidRPr="002D6FEB">
                              <w:rPr>
                                <w:sz w:val="16"/>
                                <w:szCs w:val="16"/>
                              </w:rPr>
                              <w:t>min_date</w:t>
                            </w:r>
                            <w:proofErr w:type="spellEnd"/>
                            <w:r w:rsidRPr="002D6FEB">
                              <w:rPr>
                                <w:sz w:val="16"/>
                                <w:szCs w:val="16"/>
                              </w:rPr>
                              <w:t>) &amp; (</w:t>
                            </w:r>
                            <w:proofErr w:type="spellStart"/>
                            <w:r w:rsidRPr="002D6FEB">
                              <w:rPr>
                                <w:sz w:val="16"/>
                                <w:szCs w:val="16"/>
                              </w:rPr>
                              <w:t>common_dates</w:t>
                            </w:r>
                            <w:proofErr w:type="spellEnd"/>
                            <w:r w:rsidRPr="002D6FEB">
                              <w:rPr>
                                <w:sz w:val="16"/>
                                <w:szCs w:val="16"/>
                              </w:rPr>
                              <w:t xml:space="preserve"> &lt;= </w:t>
                            </w:r>
                            <w:proofErr w:type="spellStart"/>
                            <w:r w:rsidRPr="002D6FEB">
                              <w:rPr>
                                <w:sz w:val="16"/>
                                <w:szCs w:val="16"/>
                              </w:rPr>
                              <w:t>max_date</w:t>
                            </w:r>
                            <w:proofErr w:type="spellEnd"/>
                            <w:r w:rsidRPr="002D6FEB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7A8EA172" w14:textId="77777777" w:rsidR="002D6FEB" w:rsidRPr="002D6FEB" w:rsidRDefault="002D6FEB" w:rsidP="002D6FEB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2D6FEB">
                              <w:rPr>
                                <w:sz w:val="16"/>
                                <w:szCs w:val="16"/>
                              </w:rPr>
                              <w:t>]</w:t>
                            </w:r>
                          </w:p>
                          <w:p w14:paraId="4CD48B6C" w14:textId="77777777" w:rsidR="002D6FEB" w:rsidRPr="002D6FEB" w:rsidRDefault="002D6FEB" w:rsidP="002D6FEB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0F59590" w14:textId="77777777" w:rsidR="002D6FEB" w:rsidRPr="002D6FEB" w:rsidRDefault="002D6FEB" w:rsidP="002D6FEB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2D6FEB">
                              <w:rPr>
                                <w:sz w:val="16"/>
                                <w:szCs w:val="16"/>
                              </w:rPr>
                              <w:t xml:space="preserve"># Check if </w:t>
                            </w:r>
                            <w:proofErr w:type="spellStart"/>
                            <w:r w:rsidRPr="002D6FEB">
                              <w:rPr>
                                <w:sz w:val="16"/>
                                <w:szCs w:val="16"/>
                              </w:rPr>
                              <w:t>filtered_dates</w:t>
                            </w:r>
                            <w:proofErr w:type="spellEnd"/>
                            <w:r w:rsidRPr="002D6FEB">
                              <w:rPr>
                                <w:sz w:val="16"/>
                                <w:szCs w:val="16"/>
                              </w:rPr>
                              <w:t xml:space="preserve"> is empty</w:t>
                            </w:r>
                          </w:p>
                          <w:p w14:paraId="38777B4C" w14:textId="77777777" w:rsidR="002D6FEB" w:rsidRPr="002D6FEB" w:rsidRDefault="002D6FEB" w:rsidP="002D6FEB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2D6FEB">
                              <w:rPr>
                                <w:sz w:val="16"/>
                                <w:szCs w:val="16"/>
                              </w:rPr>
                              <w:t xml:space="preserve">if </w:t>
                            </w:r>
                            <w:proofErr w:type="spellStart"/>
                            <w:r w:rsidRPr="002D6FEB">
                              <w:rPr>
                                <w:sz w:val="16"/>
                                <w:szCs w:val="16"/>
                              </w:rPr>
                              <w:t>filtered_</w:t>
                            </w:r>
                            <w:proofErr w:type="gramStart"/>
                            <w:r w:rsidRPr="002D6FEB">
                              <w:rPr>
                                <w:sz w:val="16"/>
                                <w:szCs w:val="16"/>
                              </w:rPr>
                              <w:t>dates.empty</w:t>
                            </w:r>
                            <w:proofErr w:type="spellEnd"/>
                            <w:proofErr w:type="gramEnd"/>
                            <w:r w:rsidRPr="002D6FEB">
                              <w:rPr>
                                <w:sz w:val="16"/>
                                <w:szCs w:val="16"/>
                              </w:rPr>
                              <w:t>:</w:t>
                            </w:r>
                          </w:p>
                          <w:p w14:paraId="5AC1DF1C" w14:textId="77777777" w:rsidR="002D6FEB" w:rsidRPr="002D6FEB" w:rsidRDefault="002D6FEB" w:rsidP="002D6FEB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2D6FEB">
                              <w:rPr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gramStart"/>
                            <w:r w:rsidRPr="002D6FEB">
                              <w:rPr>
                                <w:sz w:val="16"/>
                                <w:szCs w:val="16"/>
                              </w:rPr>
                              <w:t>print(</w:t>
                            </w:r>
                            <w:proofErr w:type="gramEnd"/>
                            <w:r w:rsidRPr="002D6FEB">
                              <w:rPr>
                                <w:sz w:val="16"/>
                                <w:szCs w:val="16"/>
                              </w:rPr>
                              <w:t>"Warning: No common dates found after filtering!")</w:t>
                            </w:r>
                          </w:p>
                          <w:p w14:paraId="5A992078" w14:textId="77777777" w:rsidR="002D6FEB" w:rsidRPr="002D6FEB" w:rsidRDefault="002D6FEB" w:rsidP="002D6FEB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F7F79A1" w14:textId="77777777" w:rsidR="002D6FEB" w:rsidRPr="002D6FEB" w:rsidRDefault="002D6FEB" w:rsidP="002D6FEB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2D6FEB">
                              <w:rPr>
                                <w:sz w:val="16"/>
                                <w:szCs w:val="16"/>
                              </w:rPr>
                              <w:t># Convert dates to a more readable format</w:t>
                            </w:r>
                          </w:p>
                          <w:p w14:paraId="1869EDC2" w14:textId="77777777" w:rsidR="002D6FEB" w:rsidRPr="002D6FEB" w:rsidRDefault="002D6FEB" w:rsidP="002D6FEB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2D6FEB">
                              <w:rPr>
                                <w:sz w:val="16"/>
                                <w:szCs w:val="16"/>
                              </w:rPr>
                              <w:t>filtered_dates</w:t>
                            </w:r>
                            <w:proofErr w:type="spellEnd"/>
                            <w:r w:rsidRPr="002D6FEB">
                              <w:rPr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r w:rsidRPr="002D6FEB">
                              <w:rPr>
                                <w:sz w:val="16"/>
                                <w:szCs w:val="16"/>
                              </w:rPr>
                              <w:t>filtered_dates.</w:t>
                            </w:r>
                            <w:proofErr w:type="gramStart"/>
                            <w:r w:rsidRPr="002D6FEB">
                              <w:rPr>
                                <w:sz w:val="16"/>
                                <w:szCs w:val="16"/>
                              </w:rPr>
                              <w:t>dt.strftime</w:t>
                            </w:r>
                            <w:proofErr w:type="spellEnd"/>
                            <w:proofErr w:type="gramEnd"/>
                            <w:r w:rsidRPr="002D6FEB">
                              <w:rPr>
                                <w:sz w:val="16"/>
                                <w:szCs w:val="16"/>
                              </w:rPr>
                              <w:t>('%Y-%m-%d')</w:t>
                            </w:r>
                          </w:p>
                          <w:p w14:paraId="32D2DDE8" w14:textId="77777777" w:rsidR="002D6FEB" w:rsidRPr="002D6FEB" w:rsidRDefault="002D6FEB" w:rsidP="002D6FEB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E97CA1F" w14:textId="77777777" w:rsidR="002D6FEB" w:rsidRPr="002D6FEB" w:rsidRDefault="002D6FEB" w:rsidP="002D6FEB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2D6FEB">
                              <w:rPr>
                                <w:sz w:val="16"/>
                                <w:szCs w:val="16"/>
                              </w:rPr>
                              <w:t># Calculate remaining dates and extract first/last 5 dates</w:t>
                            </w:r>
                          </w:p>
                          <w:p w14:paraId="0031F3FD" w14:textId="77777777" w:rsidR="002D6FEB" w:rsidRPr="002D6FEB" w:rsidRDefault="002D6FEB" w:rsidP="002D6FEB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2D6FEB">
                              <w:rPr>
                                <w:sz w:val="16"/>
                                <w:szCs w:val="16"/>
                              </w:rPr>
                              <w:t>num_remaining_dates</w:t>
                            </w:r>
                            <w:proofErr w:type="spellEnd"/>
                            <w:r w:rsidRPr="002D6FEB">
                              <w:rPr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r w:rsidRPr="002D6FEB">
                              <w:rPr>
                                <w:sz w:val="16"/>
                                <w:szCs w:val="16"/>
                              </w:rPr>
                              <w:t>len</w:t>
                            </w:r>
                            <w:proofErr w:type="spellEnd"/>
                            <w:r w:rsidRPr="002D6FEB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2D6FEB">
                              <w:rPr>
                                <w:sz w:val="16"/>
                                <w:szCs w:val="16"/>
                              </w:rPr>
                              <w:t>filtered_dates</w:t>
                            </w:r>
                            <w:proofErr w:type="spellEnd"/>
                            <w:r w:rsidRPr="002D6FEB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1769D388" w14:textId="77777777" w:rsidR="002D6FEB" w:rsidRPr="002D6FEB" w:rsidRDefault="002D6FEB" w:rsidP="002D6FEB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2D6FEB">
                              <w:rPr>
                                <w:sz w:val="16"/>
                                <w:szCs w:val="16"/>
                              </w:rPr>
                              <w:t xml:space="preserve">first_5_dates = </w:t>
                            </w:r>
                            <w:proofErr w:type="spellStart"/>
                            <w:r w:rsidRPr="002D6FEB">
                              <w:rPr>
                                <w:sz w:val="16"/>
                                <w:szCs w:val="16"/>
                              </w:rPr>
                              <w:t>filtered_</w:t>
                            </w:r>
                            <w:proofErr w:type="gramStart"/>
                            <w:r w:rsidRPr="002D6FEB">
                              <w:rPr>
                                <w:sz w:val="16"/>
                                <w:szCs w:val="16"/>
                              </w:rPr>
                              <w:t>dates</w:t>
                            </w:r>
                            <w:proofErr w:type="spellEnd"/>
                            <w:r w:rsidRPr="002D6FEB">
                              <w:rPr>
                                <w:sz w:val="16"/>
                                <w:szCs w:val="16"/>
                              </w:rPr>
                              <w:t>[</w:t>
                            </w:r>
                            <w:proofErr w:type="gramEnd"/>
                            <w:r w:rsidRPr="002D6FEB">
                              <w:rPr>
                                <w:sz w:val="16"/>
                                <w:szCs w:val="16"/>
                              </w:rPr>
                              <w:t>:5]</w:t>
                            </w:r>
                          </w:p>
                          <w:p w14:paraId="51E4B8BC" w14:textId="77777777" w:rsidR="002D6FEB" w:rsidRPr="002D6FEB" w:rsidRDefault="002D6FEB" w:rsidP="002D6FEB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2D6FEB">
                              <w:rPr>
                                <w:sz w:val="16"/>
                                <w:szCs w:val="16"/>
                              </w:rPr>
                              <w:t xml:space="preserve">last_5_dates = </w:t>
                            </w:r>
                            <w:proofErr w:type="spellStart"/>
                            <w:r w:rsidRPr="002D6FEB">
                              <w:rPr>
                                <w:sz w:val="16"/>
                                <w:szCs w:val="16"/>
                              </w:rPr>
                              <w:t>filtered_</w:t>
                            </w:r>
                            <w:proofErr w:type="gramStart"/>
                            <w:r w:rsidRPr="002D6FEB">
                              <w:rPr>
                                <w:sz w:val="16"/>
                                <w:szCs w:val="16"/>
                              </w:rPr>
                              <w:t>dates</w:t>
                            </w:r>
                            <w:proofErr w:type="spellEnd"/>
                            <w:r w:rsidRPr="002D6FEB">
                              <w:rPr>
                                <w:sz w:val="16"/>
                                <w:szCs w:val="16"/>
                              </w:rPr>
                              <w:t>[</w:t>
                            </w:r>
                            <w:proofErr w:type="gramEnd"/>
                            <w:r w:rsidRPr="002D6FEB">
                              <w:rPr>
                                <w:sz w:val="16"/>
                                <w:szCs w:val="16"/>
                              </w:rPr>
                              <w:t>-5:]</w:t>
                            </w:r>
                          </w:p>
                          <w:p w14:paraId="4E8FF292" w14:textId="77777777" w:rsidR="002D6FEB" w:rsidRPr="002D6FEB" w:rsidRDefault="002D6FEB" w:rsidP="002D6FEB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0359BB23" w14:textId="77777777" w:rsidR="002D6FEB" w:rsidRPr="002D6FEB" w:rsidRDefault="002D6FEB" w:rsidP="002D6FEB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2D6FEB">
                              <w:rPr>
                                <w:sz w:val="16"/>
                                <w:szCs w:val="16"/>
                              </w:rPr>
                              <w:t># Print results</w:t>
                            </w:r>
                          </w:p>
                          <w:p w14:paraId="246CD701" w14:textId="77777777" w:rsidR="002D6FEB" w:rsidRPr="002D6FEB" w:rsidRDefault="002D6FEB" w:rsidP="002D6FEB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2D6FEB">
                              <w:rPr>
                                <w:sz w:val="16"/>
                                <w:szCs w:val="16"/>
                              </w:rPr>
                              <w:t>print(</w:t>
                            </w:r>
                            <w:proofErr w:type="spellStart"/>
                            <w:proofErr w:type="gramEnd"/>
                            <w:r w:rsidRPr="002D6FEB">
                              <w:rPr>
                                <w:sz w:val="16"/>
                                <w:szCs w:val="16"/>
                              </w:rPr>
                              <w:t>f"Task</w:t>
                            </w:r>
                            <w:proofErr w:type="spellEnd"/>
                            <w:r w:rsidRPr="002D6FEB">
                              <w:rPr>
                                <w:sz w:val="16"/>
                                <w:szCs w:val="16"/>
                              </w:rPr>
                              <w:t xml:space="preserve"> 4c: Remaining dates: {</w:t>
                            </w:r>
                            <w:proofErr w:type="spellStart"/>
                            <w:r w:rsidRPr="002D6FEB">
                              <w:rPr>
                                <w:sz w:val="16"/>
                                <w:szCs w:val="16"/>
                              </w:rPr>
                              <w:t>num_remaining_dates</w:t>
                            </w:r>
                            <w:proofErr w:type="spellEnd"/>
                            <w:r w:rsidRPr="002D6FEB">
                              <w:rPr>
                                <w:sz w:val="16"/>
                                <w:szCs w:val="16"/>
                              </w:rPr>
                              <w:t>}")</w:t>
                            </w:r>
                          </w:p>
                          <w:p w14:paraId="69870D69" w14:textId="7E80F80F" w:rsidR="00B969A5" w:rsidRPr="007F369D" w:rsidRDefault="002D6FEB" w:rsidP="002D6FEB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2D6FEB">
                              <w:rPr>
                                <w:sz w:val="16"/>
                                <w:szCs w:val="16"/>
                              </w:rPr>
                              <w:t>print(</w:t>
                            </w:r>
                            <w:proofErr w:type="spellStart"/>
                            <w:proofErr w:type="gramEnd"/>
                            <w:r w:rsidRPr="002D6FEB">
                              <w:rPr>
                                <w:sz w:val="16"/>
                                <w:szCs w:val="16"/>
                              </w:rPr>
                              <w:t>f"Task</w:t>
                            </w:r>
                            <w:proofErr w:type="spellEnd"/>
                            <w:r w:rsidRPr="002D6FEB">
                              <w:rPr>
                                <w:sz w:val="16"/>
                                <w:szCs w:val="16"/>
                              </w:rPr>
                              <w:t xml:space="preserve"> 4d: First 5 dates: {list(first_5_dates)}, Last 5 dates: {list(last_5_dates)}")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F900C5" id="_x0000_s1032" type="#_x0000_t202" style="position:absolute;margin-left:-6.45pt;margin-top:3.3pt;width:325.75pt;height:2in;z-index:2516684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" filled="f" strokeweight=".5pt">
                <v:textbox style="mso-fit-shape-to-text:t">
                  <w:txbxContent>
                    <w:p w14:paraId="0F257DC0" w14:textId="77777777" w:rsidR="002D6FEB" w:rsidRPr="002D6FEB" w:rsidRDefault="002D6FEB" w:rsidP="002D6FEB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2D6FEB">
                        <w:rPr>
                          <w:sz w:val="16"/>
                          <w:szCs w:val="16"/>
                        </w:rPr>
                        <w:t># Task 4: Identify common dates and filter</w:t>
                      </w:r>
                    </w:p>
                    <w:p w14:paraId="2C55D604" w14:textId="77777777" w:rsidR="002D6FEB" w:rsidRPr="002D6FEB" w:rsidRDefault="002D6FEB" w:rsidP="002D6FEB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2D6FEB">
                        <w:rPr>
                          <w:sz w:val="16"/>
                          <w:szCs w:val="16"/>
                        </w:rPr>
                        <w:t>filtered_data</w:t>
                      </w:r>
                      <w:proofErr w:type="spellEnd"/>
                      <w:r w:rsidRPr="002D6FEB">
                        <w:rPr>
                          <w:sz w:val="16"/>
                          <w:szCs w:val="16"/>
                        </w:rPr>
                        <w:t xml:space="preserve"> = data[data['Name'</w:t>
                      </w:r>
                      <w:proofErr w:type="gramStart"/>
                      <w:r w:rsidRPr="002D6FEB">
                        <w:rPr>
                          <w:sz w:val="16"/>
                          <w:szCs w:val="16"/>
                        </w:rPr>
                        <w:t>].</w:t>
                      </w:r>
                      <w:proofErr w:type="spellStart"/>
                      <w:r w:rsidRPr="002D6FEB">
                        <w:rPr>
                          <w:sz w:val="16"/>
                          <w:szCs w:val="16"/>
                        </w:rPr>
                        <w:t>isin</w:t>
                      </w:r>
                      <w:proofErr w:type="spellEnd"/>
                      <w:proofErr w:type="gramEnd"/>
                      <w:r w:rsidRPr="002D6FEB">
                        <w:rPr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2D6FEB">
                        <w:rPr>
                          <w:sz w:val="16"/>
                          <w:szCs w:val="16"/>
                        </w:rPr>
                        <w:t>valid_names</w:t>
                      </w:r>
                      <w:proofErr w:type="spellEnd"/>
                      <w:r w:rsidRPr="002D6FEB">
                        <w:rPr>
                          <w:sz w:val="16"/>
                          <w:szCs w:val="16"/>
                        </w:rPr>
                        <w:t>)]</w:t>
                      </w:r>
                    </w:p>
                    <w:p w14:paraId="740011D2" w14:textId="77777777" w:rsidR="002D6FEB" w:rsidRPr="002D6FEB" w:rsidRDefault="002D6FEB" w:rsidP="002D6FEB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</w:p>
                    <w:p w14:paraId="41B8923C" w14:textId="77777777" w:rsidR="002D6FEB" w:rsidRPr="002D6FEB" w:rsidRDefault="002D6FEB" w:rsidP="002D6FEB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2D6FEB">
                        <w:rPr>
                          <w:sz w:val="16"/>
                          <w:szCs w:val="16"/>
                        </w:rPr>
                        <w:t># Identify common dates where all valid stocks have data</w:t>
                      </w:r>
                    </w:p>
                    <w:p w14:paraId="60CEE5AE" w14:textId="77777777" w:rsidR="002D6FEB" w:rsidRPr="002D6FEB" w:rsidRDefault="002D6FEB" w:rsidP="002D6FEB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2D6FEB">
                        <w:rPr>
                          <w:sz w:val="16"/>
                          <w:szCs w:val="16"/>
                        </w:rPr>
                        <w:t>common_dates</w:t>
                      </w:r>
                      <w:proofErr w:type="spellEnd"/>
                      <w:r w:rsidRPr="002D6FEB">
                        <w:rPr>
                          <w:sz w:val="16"/>
                          <w:szCs w:val="16"/>
                        </w:rPr>
                        <w:t xml:space="preserve"> = (</w:t>
                      </w:r>
                    </w:p>
                    <w:p w14:paraId="7C4E34E6" w14:textId="77777777" w:rsidR="002D6FEB" w:rsidRPr="002D6FEB" w:rsidRDefault="002D6FEB" w:rsidP="002D6FEB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2D6FEB">
                        <w:rPr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2D6FEB">
                        <w:rPr>
                          <w:sz w:val="16"/>
                          <w:szCs w:val="16"/>
                        </w:rPr>
                        <w:t>filtered_</w:t>
                      </w:r>
                      <w:proofErr w:type="gramStart"/>
                      <w:r w:rsidRPr="002D6FEB">
                        <w:rPr>
                          <w:sz w:val="16"/>
                          <w:szCs w:val="16"/>
                        </w:rPr>
                        <w:t>data.groupby</w:t>
                      </w:r>
                      <w:proofErr w:type="spellEnd"/>
                      <w:proofErr w:type="gramEnd"/>
                      <w:r w:rsidRPr="002D6FEB">
                        <w:rPr>
                          <w:sz w:val="16"/>
                          <w:szCs w:val="16"/>
                        </w:rPr>
                        <w:t>('date')['Name']</w:t>
                      </w:r>
                    </w:p>
                    <w:p w14:paraId="5F5062F3" w14:textId="77777777" w:rsidR="002D6FEB" w:rsidRPr="002D6FEB" w:rsidRDefault="002D6FEB" w:rsidP="002D6FEB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2D6FEB">
                        <w:rPr>
                          <w:sz w:val="16"/>
                          <w:szCs w:val="16"/>
                        </w:rPr>
                        <w:t xml:space="preserve">    </w:t>
                      </w:r>
                      <w:proofErr w:type="gramStart"/>
                      <w:r w:rsidRPr="002D6FEB">
                        <w:rPr>
                          <w:sz w:val="16"/>
                          <w:szCs w:val="16"/>
                        </w:rPr>
                        <w:t>.</w:t>
                      </w:r>
                      <w:proofErr w:type="spellStart"/>
                      <w:r w:rsidRPr="002D6FEB">
                        <w:rPr>
                          <w:sz w:val="16"/>
                          <w:szCs w:val="16"/>
                        </w:rPr>
                        <w:t>nunique</w:t>
                      </w:r>
                      <w:proofErr w:type="spellEnd"/>
                      <w:proofErr w:type="gramEnd"/>
                      <w:r w:rsidRPr="002D6FEB">
                        <w:rPr>
                          <w:sz w:val="16"/>
                          <w:szCs w:val="16"/>
                        </w:rPr>
                        <w:t>()</w:t>
                      </w:r>
                    </w:p>
                    <w:p w14:paraId="29F0E6CF" w14:textId="77777777" w:rsidR="002D6FEB" w:rsidRPr="002D6FEB" w:rsidRDefault="002D6FEB" w:rsidP="002D6FEB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2D6FEB">
                        <w:rPr>
                          <w:sz w:val="16"/>
                          <w:szCs w:val="16"/>
                        </w:rPr>
                        <w:t xml:space="preserve">    </w:t>
                      </w:r>
                      <w:proofErr w:type="gramStart"/>
                      <w:r w:rsidRPr="002D6FEB">
                        <w:rPr>
                          <w:sz w:val="16"/>
                          <w:szCs w:val="16"/>
                        </w:rPr>
                        <w:t>.</w:t>
                      </w:r>
                      <w:proofErr w:type="spellStart"/>
                      <w:r w:rsidRPr="002D6FEB">
                        <w:rPr>
                          <w:sz w:val="16"/>
                          <w:szCs w:val="16"/>
                        </w:rPr>
                        <w:t>reset</w:t>
                      </w:r>
                      <w:proofErr w:type="gramEnd"/>
                      <w:r w:rsidRPr="002D6FEB">
                        <w:rPr>
                          <w:sz w:val="16"/>
                          <w:szCs w:val="16"/>
                        </w:rPr>
                        <w:t>_index</w:t>
                      </w:r>
                      <w:proofErr w:type="spellEnd"/>
                      <w:r w:rsidRPr="002D6FEB">
                        <w:rPr>
                          <w:sz w:val="16"/>
                          <w:szCs w:val="16"/>
                        </w:rPr>
                        <w:t>()</w:t>
                      </w:r>
                    </w:p>
                    <w:p w14:paraId="19D36792" w14:textId="77777777" w:rsidR="002D6FEB" w:rsidRPr="002D6FEB" w:rsidRDefault="002D6FEB" w:rsidP="002D6FEB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2D6FEB">
                        <w:rPr>
                          <w:sz w:val="16"/>
                          <w:szCs w:val="16"/>
                        </w:rPr>
                        <w:t>)</w:t>
                      </w:r>
                    </w:p>
                    <w:p w14:paraId="5E3913BE" w14:textId="77777777" w:rsidR="002D6FEB" w:rsidRPr="002D6FEB" w:rsidRDefault="002D6FEB" w:rsidP="002D6FEB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</w:p>
                    <w:p w14:paraId="4EB759B5" w14:textId="77777777" w:rsidR="002D6FEB" w:rsidRPr="002D6FEB" w:rsidRDefault="002D6FEB" w:rsidP="002D6FEB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2D6FEB">
                        <w:rPr>
                          <w:sz w:val="16"/>
                          <w:szCs w:val="16"/>
                        </w:rPr>
                        <w:t># Ensure '</w:t>
                      </w:r>
                      <w:proofErr w:type="spellStart"/>
                      <w:r w:rsidRPr="002D6FEB">
                        <w:rPr>
                          <w:sz w:val="16"/>
                          <w:szCs w:val="16"/>
                        </w:rPr>
                        <w:t>common_dates</w:t>
                      </w:r>
                      <w:proofErr w:type="spellEnd"/>
                      <w:r w:rsidRPr="002D6FEB">
                        <w:rPr>
                          <w:sz w:val="16"/>
                          <w:szCs w:val="16"/>
                        </w:rPr>
                        <w:t>' is in datetime format</w:t>
                      </w:r>
                    </w:p>
                    <w:p w14:paraId="6AF94DFE" w14:textId="77777777" w:rsidR="002D6FEB" w:rsidRPr="002D6FEB" w:rsidRDefault="002D6FEB" w:rsidP="002D6FEB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2D6FEB">
                        <w:rPr>
                          <w:sz w:val="16"/>
                          <w:szCs w:val="16"/>
                        </w:rPr>
                        <w:t>common_dates</w:t>
                      </w:r>
                      <w:proofErr w:type="spellEnd"/>
                      <w:r w:rsidRPr="002D6FEB">
                        <w:rPr>
                          <w:sz w:val="16"/>
                          <w:szCs w:val="16"/>
                        </w:rPr>
                        <w:t xml:space="preserve">['date'] = </w:t>
                      </w:r>
                      <w:proofErr w:type="spellStart"/>
                      <w:r w:rsidRPr="002D6FEB">
                        <w:rPr>
                          <w:sz w:val="16"/>
                          <w:szCs w:val="16"/>
                        </w:rPr>
                        <w:t>pd.to_datetime</w:t>
                      </w:r>
                      <w:proofErr w:type="spellEnd"/>
                      <w:r w:rsidRPr="002D6FEB">
                        <w:rPr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2D6FEB">
                        <w:rPr>
                          <w:sz w:val="16"/>
                          <w:szCs w:val="16"/>
                        </w:rPr>
                        <w:t>common_dates</w:t>
                      </w:r>
                      <w:proofErr w:type="spellEnd"/>
                      <w:r w:rsidRPr="002D6FEB">
                        <w:rPr>
                          <w:sz w:val="16"/>
                          <w:szCs w:val="16"/>
                        </w:rPr>
                        <w:t>['date'])</w:t>
                      </w:r>
                    </w:p>
                    <w:p w14:paraId="7931EFEC" w14:textId="77777777" w:rsidR="002D6FEB" w:rsidRPr="002D6FEB" w:rsidRDefault="002D6FEB" w:rsidP="002D6FEB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</w:p>
                    <w:p w14:paraId="0BCE2B19" w14:textId="77777777" w:rsidR="002D6FEB" w:rsidRPr="002D6FEB" w:rsidRDefault="002D6FEB" w:rsidP="002D6FEB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2D6FEB">
                        <w:rPr>
                          <w:sz w:val="16"/>
                          <w:szCs w:val="16"/>
                        </w:rPr>
                        <w:t># Filter dates where all valid stocks have data</w:t>
                      </w:r>
                    </w:p>
                    <w:p w14:paraId="7F580305" w14:textId="77777777" w:rsidR="002D6FEB" w:rsidRPr="002D6FEB" w:rsidRDefault="002D6FEB" w:rsidP="002D6FEB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2D6FEB">
                        <w:rPr>
                          <w:sz w:val="16"/>
                          <w:szCs w:val="16"/>
                        </w:rPr>
                        <w:t>valid_date_count</w:t>
                      </w:r>
                      <w:proofErr w:type="spellEnd"/>
                      <w:r w:rsidRPr="002D6FEB">
                        <w:rPr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2D6FEB">
                        <w:rPr>
                          <w:sz w:val="16"/>
                          <w:szCs w:val="16"/>
                        </w:rPr>
                        <w:t>len</w:t>
                      </w:r>
                      <w:proofErr w:type="spellEnd"/>
                      <w:r w:rsidRPr="002D6FEB">
                        <w:rPr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2D6FEB">
                        <w:rPr>
                          <w:sz w:val="16"/>
                          <w:szCs w:val="16"/>
                        </w:rPr>
                        <w:t>valid_names</w:t>
                      </w:r>
                      <w:proofErr w:type="spellEnd"/>
                      <w:r w:rsidRPr="002D6FEB">
                        <w:rPr>
                          <w:sz w:val="16"/>
                          <w:szCs w:val="16"/>
                        </w:rPr>
                        <w:t>)</w:t>
                      </w:r>
                    </w:p>
                    <w:p w14:paraId="6E78C5B5" w14:textId="77777777" w:rsidR="002D6FEB" w:rsidRPr="002D6FEB" w:rsidRDefault="002D6FEB" w:rsidP="002D6FEB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2D6FEB">
                        <w:rPr>
                          <w:sz w:val="16"/>
                          <w:szCs w:val="16"/>
                        </w:rPr>
                        <w:t>common_dates</w:t>
                      </w:r>
                      <w:proofErr w:type="spellEnd"/>
                      <w:r w:rsidRPr="002D6FEB">
                        <w:rPr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2D6FEB">
                        <w:rPr>
                          <w:sz w:val="16"/>
                          <w:szCs w:val="16"/>
                        </w:rPr>
                        <w:t>common_dates</w:t>
                      </w:r>
                      <w:proofErr w:type="spellEnd"/>
                      <w:r w:rsidRPr="002D6FEB">
                        <w:rPr>
                          <w:sz w:val="16"/>
                          <w:szCs w:val="16"/>
                        </w:rPr>
                        <w:t>[</w:t>
                      </w:r>
                      <w:proofErr w:type="spellStart"/>
                      <w:r w:rsidRPr="002D6FEB">
                        <w:rPr>
                          <w:sz w:val="16"/>
                          <w:szCs w:val="16"/>
                        </w:rPr>
                        <w:t>common_dates</w:t>
                      </w:r>
                      <w:proofErr w:type="spellEnd"/>
                      <w:r w:rsidRPr="002D6FEB">
                        <w:rPr>
                          <w:sz w:val="16"/>
                          <w:szCs w:val="16"/>
                        </w:rPr>
                        <w:t xml:space="preserve">['Name'] == </w:t>
                      </w:r>
                      <w:proofErr w:type="spellStart"/>
                      <w:r w:rsidRPr="002D6FEB">
                        <w:rPr>
                          <w:sz w:val="16"/>
                          <w:szCs w:val="16"/>
                        </w:rPr>
                        <w:t>valid_date_</w:t>
                      </w:r>
                      <w:proofErr w:type="gramStart"/>
                      <w:r w:rsidRPr="002D6FEB">
                        <w:rPr>
                          <w:sz w:val="16"/>
                          <w:szCs w:val="16"/>
                        </w:rPr>
                        <w:t>count</w:t>
                      </w:r>
                      <w:proofErr w:type="spellEnd"/>
                      <w:r w:rsidRPr="002D6FEB">
                        <w:rPr>
                          <w:sz w:val="16"/>
                          <w:szCs w:val="16"/>
                        </w:rPr>
                        <w:t>][</w:t>
                      </w:r>
                      <w:proofErr w:type="gramEnd"/>
                      <w:r w:rsidRPr="002D6FEB">
                        <w:rPr>
                          <w:sz w:val="16"/>
                          <w:szCs w:val="16"/>
                        </w:rPr>
                        <w:t>'date']</w:t>
                      </w:r>
                    </w:p>
                    <w:p w14:paraId="2A45AA5D" w14:textId="77777777" w:rsidR="002D6FEB" w:rsidRPr="002D6FEB" w:rsidRDefault="002D6FEB" w:rsidP="002D6FEB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</w:p>
                    <w:p w14:paraId="4DA58421" w14:textId="77777777" w:rsidR="002D6FEB" w:rsidRPr="002D6FEB" w:rsidRDefault="002D6FEB" w:rsidP="002D6FEB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2D6FEB">
                        <w:rPr>
                          <w:sz w:val="16"/>
                          <w:szCs w:val="16"/>
                        </w:rPr>
                        <w:t># Filter dates based on the required range</w:t>
                      </w:r>
                    </w:p>
                    <w:p w14:paraId="61CAD7BA" w14:textId="77777777" w:rsidR="002D6FEB" w:rsidRPr="002D6FEB" w:rsidRDefault="002D6FEB" w:rsidP="002D6FEB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2D6FEB">
                        <w:rPr>
                          <w:sz w:val="16"/>
                          <w:szCs w:val="16"/>
                        </w:rPr>
                        <w:t>filtered_dates</w:t>
                      </w:r>
                      <w:proofErr w:type="spellEnd"/>
                      <w:r w:rsidRPr="002D6FEB">
                        <w:rPr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2D6FEB">
                        <w:rPr>
                          <w:sz w:val="16"/>
                          <w:szCs w:val="16"/>
                        </w:rPr>
                        <w:t>common_</w:t>
                      </w:r>
                      <w:proofErr w:type="gramStart"/>
                      <w:r w:rsidRPr="002D6FEB">
                        <w:rPr>
                          <w:sz w:val="16"/>
                          <w:szCs w:val="16"/>
                        </w:rPr>
                        <w:t>dates</w:t>
                      </w:r>
                      <w:proofErr w:type="spellEnd"/>
                      <w:r w:rsidRPr="002D6FEB">
                        <w:rPr>
                          <w:sz w:val="16"/>
                          <w:szCs w:val="16"/>
                        </w:rPr>
                        <w:t>[</w:t>
                      </w:r>
                      <w:proofErr w:type="gramEnd"/>
                    </w:p>
                    <w:p w14:paraId="3DC2F06F" w14:textId="77777777" w:rsidR="002D6FEB" w:rsidRPr="002D6FEB" w:rsidRDefault="002D6FEB" w:rsidP="002D6FEB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2D6FEB">
                        <w:rPr>
                          <w:sz w:val="16"/>
                          <w:szCs w:val="16"/>
                        </w:rPr>
                        <w:t xml:space="preserve">    (</w:t>
                      </w:r>
                      <w:proofErr w:type="spellStart"/>
                      <w:r w:rsidRPr="002D6FEB">
                        <w:rPr>
                          <w:sz w:val="16"/>
                          <w:szCs w:val="16"/>
                        </w:rPr>
                        <w:t>common_dates</w:t>
                      </w:r>
                      <w:proofErr w:type="spellEnd"/>
                      <w:r w:rsidRPr="002D6FEB">
                        <w:rPr>
                          <w:sz w:val="16"/>
                          <w:szCs w:val="16"/>
                        </w:rPr>
                        <w:t xml:space="preserve"> &gt;= </w:t>
                      </w:r>
                      <w:proofErr w:type="spellStart"/>
                      <w:r w:rsidRPr="002D6FEB">
                        <w:rPr>
                          <w:sz w:val="16"/>
                          <w:szCs w:val="16"/>
                        </w:rPr>
                        <w:t>min_date</w:t>
                      </w:r>
                      <w:proofErr w:type="spellEnd"/>
                      <w:r w:rsidRPr="002D6FEB">
                        <w:rPr>
                          <w:sz w:val="16"/>
                          <w:szCs w:val="16"/>
                        </w:rPr>
                        <w:t>) &amp; (</w:t>
                      </w:r>
                      <w:proofErr w:type="spellStart"/>
                      <w:r w:rsidRPr="002D6FEB">
                        <w:rPr>
                          <w:sz w:val="16"/>
                          <w:szCs w:val="16"/>
                        </w:rPr>
                        <w:t>common_dates</w:t>
                      </w:r>
                      <w:proofErr w:type="spellEnd"/>
                      <w:r w:rsidRPr="002D6FEB">
                        <w:rPr>
                          <w:sz w:val="16"/>
                          <w:szCs w:val="16"/>
                        </w:rPr>
                        <w:t xml:space="preserve"> &lt;= </w:t>
                      </w:r>
                      <w:proofErr w:type="spellStart"/>
                      <w:r w:rsidRPr="002D6FEB">
                        <w:rPr>
                          <w:sz w:val="16"/>
                          <w:szCs w:val="16"/>
                        </w:rPr>
                        <w:t>max_date</w:t>
                      </w:r>
                      <w:proofErr w:type="spellEnd"/>
                      <w:r w:rsidRPr="002D6FEB">
                        <w:rPr>
                          <w:sz w:val="16"/>
                          <w:szCs w:val="16"/>
                        </w:rPr>
                        <w:t>)</w:t>
                      </w:r>
                    </w:p>
                    <w:p w14:paraId="7A8EA172" w14:textId="77777777" w:rsidR="002D6FEB" w:rsidRPr="002D6FEB" w:rsidRDefault="002D6FEB" w:rsidP="002D6FEB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2D6FEB">
                        <w:rPr>
                          <w:sz w:val="16"/>
                          <w:szCs w:val="16"/>
                        </w:rPr>
                        <w:t>]</w:t>
                      </w:r>
                    </w:p>
                    <w:p w14:paraId="4CD48B6C" w14:textId="77777777" w:rsidR="002D6FEB" w:rsidRPr="002D6FEB" w:rsidRDefault="002D6FEB" w:rsidP="002D6FEB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</w:p>
                    <w:p w14:paraId="10F59590" w14:textId="77777777" w:rsidR="002D6FEB" w:rsidRPr="002D6FEB" w:rsidRDefault="002D6FEB" w:rsidP="002D6FEB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2D6FEB">
                        <w:rPr>
                          <w:sz w:val="16"/>
                          <w:szCs w:val="16"/>
                        </w:rPr>
                        <w:t xml:space="preserve"># Check if </w:t>
                      </w:r>
                      <w:proofErr w:type="spellStart"/>
                      <w:r w:rsidRPr="002D6FEB">
                        <w:rPr>
                          <w:sz w:val="16"/>
                          <w:szCs w:val="16"/>
                        </w:rPr>
                        <w:t>filtered_dates</w:t>
                      </w:r>
                      <w:proofErr w:type="spellEnd"/>
                      <w:r w:rsidRPr="002D6FEB">
                        <w:rPr>
                          <w:sz w:val="16"/>
                          <w:szCs w:val="16"/>
                        </w:rPr>
                        <w:t xml:space="preserve"> is empty</w:t>
                      </w:r>
                    </w:p>
                    <w:p w14:paraId="38777B4C" w14:textId="77777777" w:rsidR="002D6FEB" w:rsidRPr="002D6FEB" w:rsidRDefault="002D6FEB" w:rsidP="002D6FEB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2D6FEB">
                        <w:rPr>
                          <w:sz w:val="16"/>
                          <w:szCs w:val="16"/>
                        </w:rPr>
                        <w:t xml:space="preserve">if </w:t>
                      </w:r>
                      <w:proofErr w:type="spellStart"/>
                      <w:r w:rsidRPr="002D6FEB">
                        <w:rPr>
                          <w:sz w:val="16"/>
                          <w:szCs w:val="16"/>
                        </w:rPr>
                        <w:t>filtered_</w:t>
                      </w:r>
                      <w:proofErr w:type="gramStart"/>
                      <w:r w:rsidRPr="002D6FEB">
                        <w:rPr>
                          <w:sz w:val="16"/>
                          <w:szCs w:val="16"/>
                        </w:rPr>
                        <w:t>dates.empty</w:t>
                      </w:r>
                      <w:proofErr w:type="spellEnd"/>
                      <w:proofErr w:type="gramEnd"/>
                      <w:r w:rsidRPr="002D6FEB">
                        <w:rPr>
                          <w:sz w:val="16"/>
                          <w:szCs w:val="16"/>
                        </w:rPr>
                        <w:t>:</w:t>
                      </w:r>
                    </w:p>
                    <w:p w14:paraId="5AC1DF1C" w14:textId="77777777" w:rsidR="002D6FEB" w:rsidRPr="002D6FEB" w:rsidRDefault="002D6FEB" w:rsidP="002D6FEB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2D6FEB">
                        <w:rPr>
                          <w:sz w:val="16"/>
                          <w:szCs w:val="16"/>
                        </w:rPr>
                        <w:t xml:space="preserve">    </w:t>
                      </w:r>
                      <w:proofErr w:type="gramStart"/>
                      <w:r w:rsidRPr="002D6FEB">
                        <w:rPr>
                          <w:sz w:val="16"/>
                          <w:szCs w:val="16"/>
                        </w:rPr>
                        <w:t>print(</w:t>
                      </w:r>
                      <w:proofErr w:type="gramEnd"/>
                      <w:r w:rsidRPr="002D6FEB">
                        <w:rPr>
                          <w:sz w:val="16"/>
                          <w:szCs w:val="16"/>
                        </w:rPr>
                        <w:t>"Warning: No common dates found after filtering!")</w:t>
                      </w:r>
                    </w:p>
                    <w:p w14:paraId="5A992078" w14:textId="77777777" w:rsidR="002D6FEB" w:rsidRPr="002D6FEB" w:rsidRDefault="002D6FEB" w:rsidP="002D6FEB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</w:p>
                    <w:p w14:paraId="3F7F79A1" w14:textId="77777777" w:rsidR="002D6FEB" w:rsidRPr="002D6FEB" w:rsidRDefault="002D6FEB" w:rsidP="002D6FEB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2D6FEB">
                        <w:rPr>
                          <w:sz w:val="16"/>
                          <w:szCs w:val="16"/>
                        </w:rPr>
                        <w:t># Convert dates to a more readable format</w:t>
                      </w:r>
                    </w:p>
                    <w:p w14:paraId="1869EDC2" w14:textId="77777777" w:rsidR="002D6FEB" w:rsidRPr="002D6FEB" w:rsidRDefault="002D6FEB" w:rsidP="002D6FEB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2D6FEB">
                        <w:rPr>
                          <w:sz w:val="16"/>
                          <w:szCs w:val="16"/>
                        </w:rPr>
                        <w:t>filtered_dates</w:t>
                      </w:r>
                      <w:proofErr w:type="spellEnd"/>
                      <w:r w:rsidRPr="002D6FEB">
                        <w:rPr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2D6FEB">
                        <w:rPr>
                          <w:sz w:val="16"/>
                          <w:szCs w:val="16"/>
                        </w:rPr>
                        <w:t>filtered_dates.</w:t>
                      </w:r>
                      <w:proofErr w:type="gramStart"/>
                      <w:r w:rsidRPr="002D6FEB">
                        <w:rPr>
                          <w:sz w:val="16"/>
                          <w:szCs w:val="16"/>
                        </w:rPr>
                        <w:t>dt.strftime</w:t>
                      </w:r>
                      <w:proofErr w:type="spellEnd"/>
                      <w:proofErr w:type="gramEnd"/>
                      <w:r w:rsidRPr="002D6FEB">
                        <w:rPr>
                          <w:sz w:val="16"/>
                          <w:szCs w:val="16"/>
                        </w:rPr>
                        <w:t>('%Y-%m-%d')</w:t>
                      </w:r>
                    </w:p>
                    <w:p w14:paraId="32D2DDE8" w14:textId="77777777" w:rsidR="002D6FEB" w:rsidRPr="002D6FEB" w:rsidRDefault="002D6FEB" w:rsidP="002D6FEB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</w:p>
                    <w:p w14:paraId="5E97CA1F" w14:textId="77777777" w:rsidR="002D6FEB" w:rsidRPr="002D6FEB" w:rsidRDefault="002D6FEB" w:rsidP="002D6FEB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2D6FEB">
                        <w:rPr>
                          <w:sz w:val="16"/>
                          <w:szCs w:val="16"/>
                        </w:rPr>
                        <w:t># Calculate remaining dates and extract first/last 5 dates</w:t>
                      </w:r>
                    </w:p>
                    <w:p w14:paraId="0031F3FD" w14:textId="77777777" w:rsidR="002D6FEB" w:rsidRPr="002D6FEB" w:rsidRDefault="002D6FEB" w:rsidP="002D6FEB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2D6FEB">
                        <w:rPr>
                          <w:sz w:val="16"/>
                          <w:szCs w:val="16"/>
                        </w:rPr>
                        <w:t>num_remaining_dates</w:t>
                      </w:r>
                      <w:proofErr w:type="spellEnd"/>
                      <w:r w:rsidRPr="002D6FEB">
                        <w:rPr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2D6FEB">
                        <w:rPr>
                          <w:sz w:val="16"/>
                          <w:szCs w:val="16"/>
                        </w:rPr>
                        <w:t>len</w:t>
                      </w:r>
                      <w:proofErr w:type="spellEnd"/>
                      <w:r w:rsidRPr="002D6FEB">
                        <w:rPr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2D6FEB">
                        <w:rPr>
                          <w:sz w:val="16"/>
                          <w:szCs w:val="16"/>
                        </w:rPr>
                        <w:t>filtered_dates</w:t>
                      </w:r>
                      <w:proofErr w:type="spellEnd"/>
                      <w:r w:rsidRPr="002D6FEB">
                        <w:rPr>
                          <w:sz w:val="16"/>
                          <w:szCs w:val="16"/>
                        </w:rPr>
                        <w:t>)</w:t>
                      </w:r>
                    </w:p>
                    <w:p w14:paraId="1769D388" w14:textId="77777777" w:rsidR="002D6FEB" w:rsidRPr="002D6FEB" w:rsidRDefault="002D6FEB" w:rsidP="002D6FEB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2D6FEB">
                        <w:rPr>
                          <w:sz w:val="16"/>
                          <w:szCs w:val="16"/>
                        </w:rPr>
                        <w:t xml:space="preserve">first_5_dates = </w:t>
                      </w:r>
                      <w:proofErr w:type="spellStart"/>
                      <w:r w:rsidRPr="002D6FEB">
                        <w:rPr>
                          <w:sz w:val="16"/>
                          <w:szCs w:val="16"/>
                        </w:rPr>
                        <w:t>filtered_</w:t>
                      </w:r>
                      <w:proofErr w:type="gramStart"/>
                      <w:r w:rsidRPr="002D6FEB">
                        <w:rPr>
                          <w:sz w:val="16"/>
                          <w:szCs w:val="16"/>
                        </w:rPr>
                        <w:t>dates</w:t>
                      </w:r>
                      <w:proofErr w:type="spellEnd"/>
                      <w:r w:rsidRPr="002D6FEB">
                        <w:rPr>
                          <w:sz w:val="16"/>
                          <w:szCs w:val="16"/>
                        </w:rPr>
                        <w:t>[</w:t>
                      </w:r>
                      <w:proofErr w:type="gramEnd"/>
                      <w:r w:rsidRPr="002D6FEB">
                        <w:rPr>
                          <w:sz w:val="16"/>
                          <w:szCs w:val="16"/>
                        </w:rPr>
                        <w:t>:5]</w:t>
                      </w:r>
                    </w:p>
                    <w:p w14:paraId="51E4B8BC" w14:textId="77777777" w:rsidR="002D6FEB" w:rsidRPr="002D6FEB" w:rsidRDefault="002D6FEB" w:rsidP="002D6FEB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2D6FEB">
                        <w:rPr>
                          <w:sz w:val="16"/>
                          <w:szCs w:val="16"/>
                        </w:rPr>
                        <w:t xml:space="preserve">last_5_dates = </w:t>
                      </w:r>
                      <w:proofErr w:type="spellStart"/>
                      <w:r w:rsidRPr="002D6FEB">
                        <w:rPr>
                          <w:sz w:val="16"/>
                          <w:szCs w:val="16"/>
                        </w:rPr>
                        <w:t>filtered_</w:t>
                      </w:r>
                      <w:proofErr w:type="gramStart"/>
                      <w:r w:rsidRPr="002D6FEB">
                        <w:rPr>
                          <w:sz w:val="16"/>
                          <w:szCs w:val="16"/>
                        </w:rPr>
                        <w:t>dates</w:t>
                      </w:r>
                      <w:proofErr w:type="spellEnd"/>
                      <w:r w:rsidRPr="002D6FEB">
                        <w:rPr>
                          <w:sz w:val="16"/>
                          <w:szCs w:val="16"/>
                        </w:rPr>
                        <w:t>[</w:t>
                      </w:r>
                      <w:proofErr w:type="gramEnd"/>
                      <w:r w:rsidRPr="002D6FEB">
                        <w:rPr>
                          <w:sz w:val="16"/>
                          <w:szCs w:val="16"/>
                        </w:rPr>
                        <w:t>-5:]</w:t>
                      </w:r>
                    </w:p>
                    <w:p w14:paraId="4E8FF292" w14:textId="77777777" w:rsidR="002D6FEB" w:rsidRPr="002D6FEB" w:rsidRDefault="002D6FEB" w:rsidP="002D6FEB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</w:p>
                    <w:p w14:paraId="0359BB23" w14:textId="77777777" w:rsidR="002D6FEB" w:rsidRPr="002D6FEB" w:rsidRDefault="002D6FEB" w:rsidP="002D6FEB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2D6FEB">
                        <w:rPr>
                          <w:sz w:val="16"/>
                          <w:szCs w:val="16"/>
                        </w:rPr>
                        <w:t># Print results</w:t>
                      </w:r>
                    </w:p>
                    <w:p w14:paraId="246CD701" w14:textId="77777777" w:rsidR="002D6FEB" w:rsidRPr="002D6FEB" w:rsidRDefault="002D6FEB" w:rsidP="002D6FEB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2D6FEB">
                        <w:rPr>
                          <w:sz w:val="16"/>
                          <w:szCs w:val="16"/>
                        </w:rPr>
                        <w:t>print(</w:t>
                      </w:r>
                      <w:proofErr w:type="spellStart"/>
                      <w:proofErr w:type="gramEnd"/>
                      <w:r w:rsidRPr="002D6FEB">
                        <w:rPr>
                          <w:sz w:val="16"/>
                          <w:szCs w:val="16"/>
                        </w:rPr>
                        <w:t>f"Task</w:t>
                      </w:r>
                      <w:proofErr w:type="spellEnd"/>
                      <w:r w:rsidRPr="002D6FEB">
                        <w:rPr>
                          <w:sz w:val="16"/>
                          <w:szCs w:val="16"/>
                        </w:rPr>
                        <w:t xml:space="preserve"> 4c: Remaining dates: {</w:t>
                      </w:r>
                      <w:proofErr w:type="spellStart"/>
                      <w:r w:rsidRPr="002D6FEB">
                        <w:rPr>
                          <w:sz w:val="16"/>
                          <w:szCs w:val="16"/>
                        </w:rPr>
                        <w:t>num_remaining_dates</w:t>
                      </w:r>
                      <w:proofErr w:type="spellEnd"/>
                      <w:r w:rsidRPr="002D6FEB">
                        <w:rPr>
                          <w:sz w:val="16"/>
                          <w:szCs w:val="16"/>
                        </w:rPr>
                        <w:t>}")</w:t>
                      </w:r>
                    </w:p>
                    <w:p w14:paraId="69870D69" w14:textId="7E80F80F" w:rsidR="00B969A5" w:rsidRPr="007F369D" w:rsidRDefault="002D6FEB" w:rsidP="002D6FEB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2D6FEB">
                        <w:rPr>
                          <w:sz w:val="16"/>
                          <w:szCs w:val="16"/>
                        </w:rPr>
                        <w:t>print(</w:t>
                      </w:r>
                      <w:proofErr w:type="spellStart"/>
                      <w:proofErr w:type="gramEnd"/>
                      <w:r w:rsidRPr="002D6FEB">
                        <w:rPr>
                          <w:sz w:val="16"/>
                          <w:szCs w:val="16"/>
                        </w:rPr>
                        <w:t>f"Task</w:t>
                      </w:r>
                      <w:proofErr w:type="spellEnd"/>
                      <w:r w:rsidRPr="002D6FEB">
                        <w:rPr>
                          <w:sz w:val="16"/>
                          <w:szCs w:val="16"/>
                        </w:rPr>
                        <w:t xml:space="preserve"> 4d: First 5 dates: {list(first_5_dates)}, Last 5 dates: {list(last_5_dates)}")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A8E954B" w14:textId="7D5C69AE" w:rsidR="008617D8" w:rsidRDefault="008617D8" w:rsidP="005E1C2D"/>
    <w:p w14:paraId="6C2C1852" w14:textId="3E1A7DA4" w:rsidR="008617D8" w:rsidRDefault="008617D8" w:rsidP="005E1C2D"/>
    <w:p w14:paraId="17478DC4" w14:textId="101BA7CE" w:rsidR="008617D8" w:rsidRDefault="008617D8" w:rsidP="005E1C2D"/>
    <w:p w14:paraId="7F20B13B" w14:textId="77777777" w:rsidR="008617D8" w:rsidRDefault="008617D8" w:rsidP="005E1C2D"/>
    <w:p w14:paraId="2FCCB031" w14:textId="77777777" w:rsidR="008617D8" w:rsidRDefault="008617D8" w:rsidP="005E1C2D"/>
    <w:p w14:paraId="6339E6D9" w14:textId="77777777" w:rsidR="008617D8" w:rsidRDefault="008617D8" w:rsidP="005E1C2D"/>
    <w:p w14:paraId="24860CE0" w14:textId="77777777" w:rsidR="000E49A6" w:rsidRDefault="000E49A6" w:rsidP="005E1C2D">
      <w:pPr>
        <w:rPr>
          <w:b/>
          <w:bCs/>
        </w:rPr>
      </w:pPr>
    </w:p>
    <w:p w14:paraId="72AB0BCB" w14:textId="77777777" w:rsidR="000E49A6" w:rsidRDefault="000E49A6" w:rsidP="005E1C2D">
      <w:pPr>
        <w:rPr>
          <w:b/>
          <w:bCs/>
        </w:rPr>
      </w:pPr>
    </w:p>
    <w:p w14:paraId="6F2A0AB2" w14:textId="77777777" w:rsidR="000E49A6" w:rsidRDefault="000E49A6" w:rsidP="005E1C2D">
      <w:pPr>
        <w:rPr>
          <w:b/>
          <w:bCs/>
        </w:rPr>
      </w:pPr>
    </w:p>
    <w:p w14:paraId="21C5E05E" w14:textId="77777777" w:rsidR="000E49A6" w:rsidRDefault="000E49A6" w:rsidP="005E1C2D">
      <w:pPr>
        <w:rPr>
          <w:b/>
          <w:bCs/>
        </w:rPr>
      </w:pPr>
    </w:p>
    <w:p w14:paraId="2C1EA682" w14:textId="77777777" w:rsidR="000E49A6" w:rsidRDefault="000E49A6" w:rsidP="005E1C2D">
      <w:pPr>
        <w:rPr>
          <w:b/>
          <w:bCs/>
        </w:rPr>
      </w:pPr>
    </w:p>
    <w:p w14:paraId="603E7E07" w14:textId="77777777" w:rsidR="000E49A6" w:rsidRDefault="000E49A6" w:rsidP="005E1C2D">
      <w:pPr>
        <w:rPr>
          <w:b/>
          <w:bCs/>
        </w:rPr>
      </w:pPr>
    </w:p>
    <w:p w14:paraId="38EC7489" w14:textId="77777777" w:rsidR="000E49A6" w:rsidRDefault="000E49A6" w:rsidP="005E1C2D">
      <w:pPr>
        <w:rPr>
          <w:b/>
          <w:bCs/>
        </w:rPr>
      </w:pPr>
    </w:p>
    <w:p w14:paraId="3EA8AE72" w14:textId="77777777" w:rsidR="005C4975" w:rsidRDefault="005C4975" w:rsidP="005E1C2D">
      <w:pPr>
        <w:rPr>
          <w:b/>
          <w:bCs/>
        </w:rPr>
      </w:pPr>
    </w:p>
    <w:p w14:paraId="73963D70" w14:textId="77777777" w:rsidR="005C4975" w:rsidRDefault="005C4975" w:rsidP="005E1C2D">
      <w:pPr>
        <w:rPr>
          <w:b/>
          <w:bCs/>
        </w:rPr>
      </w:pPr>
    </w:p>
    <w:p w14:paraId="0D87A269" w14:textId="77777777" w:rsidR="005C4975" w:rsidRDefault="005C4975" w:rsidP="005E1C2D">
      <w:pPr>
        <w:rPr>
          <w:b/>
          <w:bCs/>
        </w:rPr>
      </w:pPr>
    </w:p>
    <w:p w14:paraId="4BDD5803" w14:textId="77777777" w:rsidR="005C4975" w:rsidRDefault="005C4975" w:rsidP="005E1C2D">
      <w:pPr>
        <w:rPr>
          <w:b/>
          <w:bCs/>
        </w:rPr>
      </w:pPr>
    </w:p>
    <w:p w14:paraId="0C98FE6B" w14:textId="77777777" w:rsidR="005C4975" w:rsidRDefault="005C4975" w:rsidP="005E1C2D">
      <w:pPr>
        <w:rPr>
          <w:b/>
          <w:bCs/>
        </w:rPr>
      </w:pPr>
    </w:p>
    <w:p w14:paraId="13A77008" w14:textId="77777777" w:rsidR="005C4975" w:rsidRDefault="005C4975" w:rsidP="005E1C2D">
      <w:pPr>
        <w:rPr>
          <w:b/>
          <w:bCs/>
        </w:rPr>
      </w:pPr>
    </w:p>
    <w:p w14:paraId="1BC65B87" w14:textId="77777777" w:rsidR="005C4975" w:rsidRDefault="005C4975" w:rsidP="005E1C2D">
      <w:pPr>
        <w:rPr>
          <w:b/>
          <w:bCs/>
        </w:rPr>
      </w:pPr>
    </w:p>
    <w:p w14:paraId="7D9CD164" w14:textId="77777777" w:rsidR="005C4975" w:rsidRDefault="005C4975" w:rsidP="005E1C2D">
      <w:pPr>
        <w:rPr>
          <w:b/>
          <w:bCs/>
        </w:rPr>
      </w:pPr>
    </w:p>
    <w:p w14:paraId="4655C570" w14:textId="77777777" w:rsidR="00014081" w:rsidRDefault="00014081" w:rsidP="005E1C2D">
      <w:pPr>
        <w:rPr>
          <w:b/>
          <w:bCs/>
        </w:rPr>
      </w:pPr>
    </w:p>
    <w:p w14:paraId="636BA02F" w14:textId="77777777" w:rsidR="00014081" w:rsidRDefault="00014081" w:rsidP="005E1C2D">
      <w:pPr>
        <w:rPr>
          <w:b/>
          <w:bCs/>
        </w:rPr>
      </w:pPr>
    </w:p>
    <w:p w14:paraId="4E4C03DB" w14:textId="77777777" w:rsidR="00014081" w:rsidRDefault="00014081" w:rsidP="005E1C2D">
      <w:pPr>
        <w:rPr>
          <w:b/>
          <w:bCs/>
        </w:rPr>
      </w:pPr>
    </w:p>
    <w:p w14:paraId="15AA43DC" w14:textId="77777777" w:rsidR="00014081" w:rsidRDefault="00014081" w:rsidP="005E1C2D">
      <w:pPr>
        <w:rPr>
          <w:b/>
          <w:bCs/>
        </w:rPr>
      </w:pPr>
    </w:p>
    <w:p w14:paraId="312E603C" w14:textId="553CB9A1" w:rsidR="008617D8" w:rsidRDefault="008617D8" w:rsidP="005E1C2D">
      <w:pPr>
        <w:rPr>
          <w:b/>
          <w:bCs/>
        </w:rPr>
      </w:pPr>
      <w:r w:rsidRPr="008617D8">
        <w:rPr>
          <w:b/>
          <w:bCs/>
        </w:rPr>
        <w:t>Output:</w:t>
      </w:r>
    </w:p>
    <w:p w14:paraId="3F0874CD" w14:textId="557939EE" w:rsidR="00F97FDB" w:rsidRDefault="00F97FDB" w:rsidP="005E1C2D">
      <w:pPr>
        <w:rPr>
          <w:b/>
          <w:bCs/>
        </w:rPr>
      </w:pPr>
    </w:p>
    <w:p w14:paraId="544211BC" w14:textId="4845967C" w:rsidR="005C4975" w:rsidRDefault="00797312" w:rsidP="005E1C2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0AAE086" wp14:editId="2BF87CD8">
            <wp:extent cx="5731510" cy="151765"/>
            <wp:effectExtent l="63500" t="63500" r="123190" b="127635"/>
            <wp:docPr id="136882739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827395" name="Picture 136882739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7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2E0BC6" w14:textId="77777777" w:rsidR="00F97FDB" w:rsidRPr="008617D8" w:rsidRDefault="00F97FDB" w:rsidP="005E1C2D">
      <w:pPr>
        <w:rPr>
          <w:b/>
          <w:bCs/>
        </w:rPr>
      </w:pPr>
    </w:p>
    <w:p w14:paraId="6E702717" w14:textId="367446C4" w:rsidR="004D4412" w:rsidRDefault="008617D8" w:rsidP="005E1C2D">
      <w:r>
        <w:rPr>
          <w:i/>
          <w:iCs/>
        </w:rPr>
        <w:t>-------------------------------------------------------------------------------------------------------------- </w:t>
      </w:r>
    </w:p>
    <w:p w14:paraId="7FD61EF8" w14:textId="3F8FD240" w:rsidR="004D4412" w:rsidRPr="004A1E4C" w:rsidRDefault="004D4412" w:rsidP="00574A9C">
      <w:pPr>
        <w:pStyle w:val="Heading2"/>
        <w:rPr>
          <w:rFonts w:eastAsia="Times New Roman"/>
        </w:rPr>
      </w:pPr>
      <w:bookmarkStart w:id="16" w:name="_Toc183218469"/>
      <w:r w:rsidRPr="004D4412">
        <w:rPr>
          <w:rFonts w:eastAsia="Times New Roman"/>
        </w:rPr>
        <w:t xml:space="preserve">Task 5: </w:t>
      </w:r>
      <w:r w:rsidR="00B058F9">
        <w:rPr>
          <w:rFonts w:eastAsia="Times New Roman"/>
        </w:rPr>
        <w:t xml:space="preserve">Close Value </w:t>
      </w:r>
      <w:proofErr w:type="spellStart"/>
      <w:r w:rsidR="00B058F9">
        <w:rPr>
          <w:rFonts w:eastAsia="Times New Roman"/>
        </w:rPr>
        <w:t>DataFrame</w:t>
      </w:r>
      <w:bookmarkEnd w:id="16"/>
      <w:proofErr w:type="spellEnd"/>
    </w:p>
    <w:p w14:paraId="38C9AD44" w14:textId="541889DD" w:rsidR="00A54C04" w:rsidRPr="002F4BAB" w:rsidRDefault="002F4BAB" w:rsidP="002F4BAB">
      <w:r w:rsidRPr="002F4BAB">
        <w:t xml:space="preserve">Constructed a </w:t>
      </w:r>
      <w:proofErr w:type="spellStart"/>
      <w:r w:rsidRPr="002F4BAB">
        <w:t>DataFrame</w:t>
      </w:r>
      <w:proofErr w:type="spellEnd"/>
      <w:r w:rsidRPr="002F4BAB">
        <w:t xml:space="preserve"> containing the close prices for each of the 490 stocks across 755 valid dates.</w:t>
      </w:r>
    </w:p>
    <w:p w14:paraId="5B30FF08" w14:textId="77777777" w:rsidR="00D43F60" w:rsidRDefault="00D43F60" w:rsidP="004D4412">
      <w:pPr>
        <w:rPr>
          <w:b/>
          <w:bCs/>
        </w:rPr>
      </w:pPr>
    </w:p>
    <w:p w14:paraId="72B46585" w14:textId="09389822" w:rsidR="008617D8" w:rsidRPr="008617D8" w:rsidRDefault="008617D8" w:rsidP="004D4412">
      <w:pPr>
        <w:rPr>
          <w:b/>
          <w:bCs/>
        </w:rPr>
      </w:pPr>
      <w:r w:rsidRPr="008617D8">
        <w:rPr>
          <w:b/>
          <w:bCs/>
        </w:rPr>
        <w:t>Code:</w:t>
      </w:r>
    </w:p>
    <w:p w14:paraId="7E58171A" w14:textId="28562A3E" w:rsidR="00B969A5" w:rsidRDefault="00B969A5" w:rsidP="004D4412"/>
    <w:p w14:paraId="012BBD74" w14:textId="1D38DF32" w:rsidR="003B534A" w:rsidRDefault="003B534A" w:rsidP="004D4412"/>
    <w:p w14:paraId="254442BF" w14:textId="0C9F6504" w:rsidR="003B534A" w:rsidRDefault="00574A9C" w:rsidP="004D4412">
      <w:r>
        <w:rPr>
          <w:noProof/>
        </w:rPr>
        <mc:AlternateContent>
          <mc:Choice Requires="wps">
            <w:drawing>
              <wp:anchor distT="0" distB="0" distL="114300" distR="114300" simplePos="0" relativeHeight="251670532" behindDoc="0" locked="0" layoutInCell="1" allowOverlap="1" wp14:anchorId="5B0C3080" wp14:editId="657AD440">
                <wp:simplePos x="0" y="0"/>
                <wp:positionH relativeFrom="column">
                  <wp:posOffset>-38261</wp:posOffset>
                </wp:positionH>
                <wp:positionV relativeFrom="paragraph">
                  <wp:posOffset>-336284</wp:posOffset>
                </wp:positionV>
                <wp:extent cx="1828800" cy="1828800"/>
                <wp:effectExtent l="0" t="0" r="0" b="0"/>
                <wp:wrapSquare wrapText="bothSides"/>
                <wp:docPr id="56469998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38502D" w14:textId="77777777" w:rsidR="00101720" w:rsidRPr="00101720" w:rsidRDefault="00101720" w:rsidP="00101720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101720">
                              <w:rPr>
                                <w:sz w:val="16"/>
                                <w:szCs w:val="16"/>
                              </w:rPr>
                              <w:t xml:space="preserve"># Task 5: Create a </w:t>
                            </w:r>
                            <w:proofErr w:type="spellStart"/>
                            <w:r w:rsidRPr="00101720">
                              <w:rPr>
                                <w:sz w:val="16"/>
                                <w:szCs w:val="16"/>
                              </w:rPr>
                              <w:t>DataFrame</w:t>
                            </w:r>
                            <w:proofErr w:type="spellEnd"/>
                            <w:r w:rsidRPr="00101720">
                              <w:rPr>
                                <w:sz w:val="16"/>
                                <w:szCs w:val="16"/>
                              </w:rPr>
                              <w:t xml:space="preserve"> of 'close' values</w:t>
                            </w:r>
                          </w:p>
                          <w:p w14:paraId="7A689873" w14:textId="77777777" w:rsidR="00101720" w:rsidRPr="00101720" w:rsidRDefault="00101720" w:rsidP="00101720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101720">
                              <w:rPr>
                                <w:sz w:val="16"/>
                                <w:szCs w:val="16"/>
                              </w:rPr>
                              <w:t>pivot_data</w:t>
                            </w:r>
                            <w:proofErr w:type="spellEnd"/>
                            <w:r w:rsidRPr="00101720">
                              <w:rPr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r w:rsidRPr="00101720">
                              <w:rPr>
                                <w:sz w:val="16"/>
                                <w:szCs w:val="16"/>
                              </w:rPr>
                              <w:t>filtered_</w:t>
                            </w:r>
                            <w:proofErr w:type="gramStart"/>
                            <w:r w:rsidRPr="00101720">
                              <w:rPr>
                                <w:sz w:val="16"/>
                                <w:szCs w:val="16"/>
                              </w:rPr>
                              <w:t>data.pivot</w:t>
                            </w:r>
                            <w:proofErr w:type="spellEnd"/>
                            <w:proofErr w:type="gramEnd"/>
                            <w:r w:rsidRPr="00101720">
                              <w:rPr>
                                <w:sz w:val="16"/>
                                <w:szCs w:val="16"/>
                              </w:rPr>
                              <w:t>(index='date', columns='Name', values='close')</w:t>
                            </w:r>
                          </w:p>
                          <w:p w14:paraId="19AD6645" w14:textId="77777777" w:rsidR="00101720" w:rsidRPr="00101720" w:rsidRDefault="00101720" w:rsidP="00101720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101720">
                              <w:rPr>
                                <w:sz w:val="16"/>
                                <w:szCs w:val="16"/>
                              </w:rPr>
                              <w:t>pivot_data</w:t>
                            </w:r>
                            <w:proofErr w:type="spellEnd"/>
                            <w:r w:rsidRPr="00101720">
                              <w:rPr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r w:rsidRPr="00101720">
                              <w:rPr>
                                <w:sz w:val="16"/>
                                <w:szCs w:val="16"/>
                              </w:rPr>
                              <w:t>pivot_data.loc</w:t>
                            </w:r>
                            <w:proofErr w:type="spellEnd"/>
                            <w:r w:rsidRPr="00101720">
                              <w:rPr>
                                <w:sz w:val="16"/>
                                <w:szCs w:val="16"/>
                              </w:rPr>
                              <w:t>[</w:t>
                            </w:r>
                            <w:proofErr w:type="spellStart"/>
                            <w:r w:rsidRPr="00101720">
                              <w:rPr>
                                <w:sz w:val="16"/>
                                <w:szCs w:val="16"/>
                              </w:rPr>
                              <w:t>filtered_dates</w:t>
                            </w:r>
                            <w:proofErr w:type="spellEnd"/>
                            <w:r w:rsidRPr="00101720">
                              <w:rPr>
                                <w:sz w:val="16"/>
                                <w:szCs w:val="16"/>
                              </w:rPr>
                              <w:t>]</w:t>
                            </w:r>
                          </w:p>
                          <w:p w14:paraId="2C392D86" w14:textId="77777777" w:rsidR="00101720" w:rsidRPr="00101720" w:rsidRDefault="00101720" w:rsidP="00101720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101720">
                              <w:rPr>
                                <w:sz w:val="16"/>
                                <w:szCs w:val="16"/>
                              </w:rPr>
                              <w:t>print(</w:t>
                            </w:r>
                            <w:proofErr w:type="gramEnd"/>
                            <w:r w:rsidRPr="00101720">
                              <w:rPr>
                                <w:sz w:val="16"/>
                                <w:szCs w:val="16"/>
                              </w:rPr>
                              <w:t xml:space="preserve">"Task 5b: Close value </w:t>
                            </w:r>
                            <w:proofErr w:type="spellStart"/>
                            <w:r w:rsidRPr="00101720">
                              <w:rPr>
                                <w:sz w:val="16"/>
                                <w:szCs w:val="16"/>
                              </w:rPr>
                              <w:t>DataFrame</w:t>
                            </w:r>
                            <w:proofErr w:type="spellEnd"/>
                            <w:r w:rsidRPr="00101720">
                              <w:rPr>
                                <w:sz w:val="16"/>
                                <w:szCs w:val="16"/>
                              </w:rPr>
                              <w:t>:")</w:t>
                            </w:r>
                          </w:p>
                          <w:p w14:paraId="289439F5" w14:textId="77777777" w:rsidR="00101720" w:rsidRPr="00101720" w:rsidRDefault="00101720" w:rsidP="00101720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101720">
                              <w:rPr>
                                <w:sz w:val="16"/>
                                <w:szCs w:val="16"/>
                              </w:rPr>
                              <w:t>print(</w:t>
                            </w:r>
                            <w:proofErr w:type="spellStart"/>
                            <w:r w:rsidRPr="00101720">
                              <w:rPr>
                                <w:sz w:val="16"/>
                                <w:szCs w:val="16"/>
                              </w:rPr>
                              <w:t>pivot_data</w:t>
                            </w:r>
                            <w:proofErr w:type="spellEnd"/>
                            <w:r w:rsidRPr="00101720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708FBC50" w14:textId="52CA7005" w:rsidR="003B534A" w:rsidRPr="007F369D" w:rsidRDefault="003B534A" w:rsidP="006754FF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0C3080" id="_x0000_s1033" type="#_x0000_t202" style="position:absolute;margin-left:-3pt;margin-top:-26.5pt;width:2in;height:2in;z-index:2516705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" filled="f" strokeweight=".5pt">
                <v:textbox style="mso-fit-shape-to-text:t">
                  <w:txbxContent>
                    <w:p w14:paraId="3B38502D" w14:textId="77777777" w:rsidR="00101720" w:rsidRPr="00101720" w:rsidRDefault="00101720" w:rsidP="00101720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101720">
                        <w:rPr>
                          <w:sz w:val="16"/>
                          <w:szCs w:val="16"/>
                        </w:rPr>
                        <w:t xml:space="preserve"># Task 5: Create a </w:t>
                      </w:r>
                      <w:proofErr w:type="spellStart"/>
                      <w:r w:rsidRPr="00101720">
                        <w:rPr>
                          <w:sz w:val="16"/>
                          <w:szCs w:val="16"/>
                        </w:rPr>
                        <w:t>DataFrame</w:t>
                      </w:r>
                      <w:proofErr w:type="spellEnd"/>
                      <w:r w:rsidRPr="00101720">
                        <w:rPr>
                          <w:sz w:val="16"/>
                          <w:szCs w:val="16"/>
                        </w:rPr>
                        <w:t xml:space="preserve"> of 'close' values</w:t>
                      </w:r>
                    </w:p>
                    <w:p w14:paraId="7A689873" w14:textId="77777777" w:rsidR="00101720" w:rsidRPr="00101720" w:rsidRDefault="00101720" w:rsidP="00101720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101720">
                        <w:rPr>
                          <w:sz w:val="16"/>
                          <w:szCs w:val="16"/>
                        </w:rPr>
                        <w:t>pivot_data</w:t>
                      </w:r>
                      <w:proofErr w:type="spellEnd"/>
                      <w:r w:rsidRPr="00101720">
                        <w:rPr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101720">
                        <w:rPr>
                          <w:sz w:val="16"/>
                          <w:szCs w:val="16"/>
                        </w:rPr>
                        <w:t>filtered_</w:t>
                      </w:r>
                      <w:proofErr w:type="gramStart"/>
                      <w:r w:rsidRPr="00101720">
                        <w:rPr>
                          <w:sz w:val="16"/>
                          <w:szCs w:val="16"/>
                        </w:rPr>
                        <w:t>data.pivot</w:t>
                      </w:r>
                      <w:proofErr w:type="spellEnd"/>
                      <w:proofErr w:type="gramEnd"/>
                      <w:r w:rsidRPr="00101720">
                        <w:rPr>
                          <w:sz w:val="16"/>
                          <w:szCs w:val="16"/>
                        </w:rPr>
                        <w:t>(index='date', columns='Name', values='close')</w:t>
                      </w:r>
                    </w:p>
                    <w:p w14:paraId="19AD6645" w14:textId="77777777" w:rsidR="00101720" w:rsidRPr="00101720" w:rsidRDefault="00101720" w:rsidP="00101720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101720">
                        <w:rPr>
                          <w:sz w:val="16"/>
                          <w:szCs w:val="16"/>
                        </w:rPr>
                        <w:t>pivot_data</w:t>
                      </w:r>
                      <w:proofErr w:type="spellEnd"/>
                      <w:r w:rsidRPr="00101720">
                        <w:rPr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101720">
                        <w:rPr>
                          <w:sz w:val="16"/>
                          <w:szCs w:val="16"/>
                        </w:rPr>
                        <w:t>pivot_data.loc</w:t>
                      </w:r>
                      <w:proofErr w:type="spellEnd"/>
                      <w:r w:rsidRPr="00101720">
                        <w:rPr>
                          <w:sz w:val="16"/>
                          <w:szCs w:val="16"/>
                        </w:rPr>
                        <w:t>[</w:t>
                      </w:r>
                      <w:proofErr w:type="spellStart"/>
                      <w:r w:rsidRPr="00101720">
                        <w:rPr>
                          <w:sz w:val="16"/>
                          <w:szCs w:val="16"/>
                        </w:rPr>
                        <w:t>filtered_dates</w:t>
                      </w:r>
                      <w:proofErr w:type="spellEnd"/>
                      <w:r w:rsidRPr="00101720">
                        <w:rPr>
                          <w:sz w:val="16"/>
                          <w:szCs w:val="16"/>
                        </w:rPr>
                        <w:t>]</w:t>
                      </w:r>
                    </w:p>
                    <w:p w14:paraId="2C392D86" w14:textId="77777777" w:rsidR="00101720" w:rsidRPr="00101720" w:rsidRDefault="00101720" w:rsidP="00101720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101720">
                        <w:rPr>
                          <w:sz w:val="16"/>
                          <w:szCs w:val="16"/>
                        </w:rPr>
                        <w:t>print(</w:t>
                      </w:r>
                      <w:proofErr w:type="gramEnd"/>
                      <w:r w:rsidRPr="00101720">
                        <w:rPr>
                          <w:sz w:val="16"/>
                          <w:szCs w:val="16"/>
                        </w:rPr>
                        <w:t xml:space="preserve">"Task 5b: Close value </w:t>
                      </w:r>
                      <w:proofErr w:type="spellStart"/>
                      <w:r w:rsidRPr="00101720">
                        <w:rPr>
                          <w:sz w:val="16"/>
                          <w:szCs w:val="16"/>
                        </w:rPr>
                        <w:t>DataFrame</w:t>
                      </w:r>
                      <w:proofErr w:type="spellEnd"/>
                      <w:r w:rsidRPr="00101720">
                        <w:rPr>
                          <w:sz w:val="16"/>
                          <w:szCs w:val="16"/>
                        </w:rPr>
                        <w:t>:")</w:t>
                      </w:r>
                    </w:p>
                    <w:p w14:paraId="289439F5" w14:textId="77777777" w:rsidR="00101720" w:rsidRPr="00101720" w:rsidRDefault="00101720" w:rsidP="00101720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101720">
                        <w:rPr>
                          <w:sz w:val="16"/>
                          <w:szCs w:val="16"/>
                        </w:rPr>
                        <w:t>print(</w:t>
                      </w:r>
                      <w:proofErr w:type="spellStart"/>
                      <w:r w:rsidRPr="00101720">
                        <w:rPr>
                          <w:sz w:val="16"/>
                          <w:szCs w:val="16"/>
                        </w:rPr>
                        <w:t>pivot_data</w:t>
                      </w:r>
                      <w:proofErr w:type="spellEnd"/>
                      <w:r w:rsidRPr="00101720">
                        <w:rPr>
                          <w:sz w:val="16"/>
                          <w:szCs w:val="16"/>
                        </w:rPr>
                        <w:t>)</w:t>
                      </w:r>
                    </w:p>
                    <w:p w14:paraId="708FBC50" w14:textId="52CA7005" w:rsidR="003B534A" w:rsidRPr="007F369D" w:rsidRDefault="003B534A" w:rsidP="006754FF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A78E51E" w14:textId="77777777" w:rsidR="002F4BAB" w:rsidRDefault="002F4BAB" w:rsidP="008617D8"/>
    <w:p w14:paraId="32BC3907" w14:textId="77777777" w:rsidR="00522B36" w:rsidRDefault="00522B36" w:rsidP="008617D8"/>
    <w:p w14:paraId="182FF80C" w14:textId="2E9F5CEA" w:rsidR="00A54C04" w:rsidRDefault="000E0D74" w:rsidP="008617D8">
      <w:pPr>
        <w:rPr>
          <w:b/>
          <w:bCs/>
        </w:rPr>
      </w:pPr>
      <w:r>
        <w:rPr>
          <w:b/>
          <w:bCs/>
        </w:rPr>
        <w:lastRenderedPageBreak/>
        <w:t>Output:</w:t>
      </w:r>
    </w:p>
    <w:p w14:paraId="154446AD" w14:textId="77777777" w:rsidR="00101720" w:rsidRDefault="00101720" w:rsidP="008617D8">
      <w:pPr>
        <w:rPr>
          <w:b/>
          <w:bCs/>
        </w:rPr>
      </w:pPr>
    </w:p>
    <w:p w14:paraId="2B09BF08" w14:textId="17EAC537" w:rsidR="00101720" w:rsidRDefault="004707BE" w:rsidP="008617D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A2CD53A" wp14:editId="5E4796E1">
            <wp:extent cx="5731510" cy="1590040"/>
            <wp:effectExtent l="63500" t="63500" r="123190" b="124460"/>
            <wp:docPr id="1568335002" name="Picture 15" descr="A table of numbers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335002" name="Picture 15" descr="A table of numbers with numbers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0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9F67CE" w14:textId="77777777" w:rsidR="0056675A" w:rsidRDefault="008617D8" w:rsidP="0056675A">
      <w:pPr>
        <w:spacing w:after="160" w:line="259" w:lineRule="auto"/>
        <w:rPr>
          <w:i/>
          <w:iCs/>
        </w:rPr>
      </w:pPr>
      <w:r>
        <w:rPr>
          <w:i/>
          <w:iCs/>
        </w:rPr>
        <w:t>--------------------------------------------------------------------------------------------------------------</w:t>
      </w:r>
    </w:p>
    <w:p w14:paraId="410259C0" w14:textId="52749A12" w:rsidR="00A11D4F" w:rsidRPr="00BD34CA" w:rsidRDefault="00BD34CA" w:rsidP="00C93C4D">
      <w:pPr>
        <w:pStyle w:val="Heading2"/>
        <w:rPr>
          <w:rFonts w:ascii="Times New Roman" w:eastAsia="Times New Roman" w:hAnsi="Times New Roman" w:cs="Times New Roman"/>
          <w:i/>
          <w:iCs/>
          <w:color w:val="auto"/>
          <w:szCs w:val="24"/>
        </w:rPr>
      </w:pPr>
      <w:bookmarkStart w:id="17" w:name="_Toc183218470"/>
      <w:r w:rsidRPr="00BD34CA">
        <w:rPr>
          <w:rFonts w:eastAsia="Times New Roman"/>
        </w:rPr>
        <w:t xml:space="preserve">Task 6: </w:t>
      </w:r>
      <w:r w:rsidR="004707BE">
        <w:rPr>
          <w:rFonts w:eastAsia="Times New Roman"/>
        </w:rPr>
        <w:t xml:space="preserve">Returns </w:t>
      </w:r>
      <w:proofErr w:type="spellStart"/>
      <w:r w:rsidR="004707BE">
        <w:rPr>
          <w:rFonts w:eastAsia="Times New Roman"/>
        </w:rPr>
        <w:t>DataFrame</w:t>
      </w:r>
      <w:bookmarkEnd w:id="17"/>
      <w:proofErr w:type="spellEnd"/>
    </w:p>
    <w:p w14:paraId="62ED8D56" w14:textId="69086BD0" w:rsidR="0094320D" w:rsidRDefault="0094320D" w:rsidP="00BD34CA">
      <w:pPr>
        <w:spacing w:after="160" w:line="259" w:lineRule="auto"/>
      </w:pPr>
      <w:r w:rsidRPr="0094320D">
        <w:t>The returns </w:t>
      </w:r>
      <w:proofErr w:type="spellStart"/>
      <w:r w:rsidRPr="0094320D">
        <w:t>DataFrame</w:t>
      </w:r>
      <w:proofErr w:type="spellEnd"/>
      <w:r w:rsidRPr="0094320D">
        <w:t xml:space="preserve"> calculates daily percentage changes in stock prices, excluding the first day.</w:t>
      </w:r>
      <w:r w:rsidR="00116537">
        <w:t xml:space="preserve"> This is due to the </w:t>
      </w:r>
      <w:proofErr w:type="spellStart"/>
      <w:r w:rsidR="00116537">
        <w:t>NaN</w:t>
      </w:r>
      <w:proofErr w:type="spellEnd"/>
      <w:r w:rsidR="00116537">
        <w:t xml:space="preserve"> being the first row</w:t>
      </w:r>
    </w:p>
    <w:p w14:paraId="18FA5CA9" w14:textId="4E540CA2" w:rsidR="008617D8" w:rsidRPr="008617D8" w:rsidRDefault="008617D8" w:rsidP="00BD34CA">
      <w:pPr>
        <w:spacing w:after="160" w:line="259" w:lineRule="auto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80" behindDoc="0" locked="0" layoutInCell="1" allowOverlap="1" wp14:anchorId="48FFCB45" wp14:editId="0F8BEBCD">
                <wp:simplePos x="0" y="0"/>
                <wp:positionH relativeFrom="column">
                  <wp:posOffset>-38735</wp:posOffset>
                </wp:positionH>
                <wp:positionV relativeFrom="paragraph">
                  <wp:posOffset>226519</wp:posOffset>
                </wp:positionV>
                <wp:extent cx="1828800" cy="1828800"/>
                <wp:effectExtent l="0" t="0" r="0" b="0"/>
                <wp:wrapSquare wrapText="bothSides"/>
                <wp:docPr id="107058200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DD7942" w14:textId="77777777" w:rsidR="0094320D" w:rsidRPr="0094320D" w:rsidRDefault="0094320D" w:rsidP="0094320D">
                            <w:pPr>
                              <w:pStyle w:val="NoSpacing"/>
                              <w:rPr>
                                <w:sz w:val="18"/>
                                <w:szCs w:val="18"/>
                              </w:rPr>
                            </w:pPr>
                            <w:r w:rsidRPr="0094320D">
                              <w:rPr>
                                <w:sz w:val="18"/>
                                <w:szCs w:val="18"/>
                              </w:rPr>
                              <w:t># Task 6: Calculate returns</w:t>
                            </w:r>
                          </w:p>
                          <w:p w14:paraId="1681BD3C" w14:textId="77777777" w:rsidR="0094320D" w:rsidRPr="0094320D" w:rsidRDefault="0094320D" w:rsidP="0094320D">
                            <w:pPr>
                              <w:pStyle w:val="NoSpacing"/>
                              <w:rPr>
                                <w:sz w:val="18"/>
                                <w:szCs w:val="18"/>
                              </w:rPr>
                            </w:pPr>
                            <w:r w:rsidRPr="0094320D">
                              <w:rPr>
                                <w:sz w:val="18"/>
                                <w:szCs w:val="18"/>
                              </w:rPr>
                              <w:t xml:space="preserve">returns = </w:t>
                            </w:r>
                            <w:proofErr w:type="spellStart"/>
                            <w:r w:rsidRPr="0094320D">
                              <w:rPr>
                                <w:sz w:val="18"/>
                                <w:szCs w:val="18"/>
                              </w:rPr>
                              <w:t>pivot_data.pct_change</w:t>
                            </w:r>
                            <w:proofErr w:type="spellEnd"/>
                            <w:r w:rsidRPr="0094320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Start"/>
                            <w:r w:rsidRPr="0094320D">
                              <w:rPr>
                                <w:sz w:val="18"/>
                                <w:szCs w:val="18"/>
                              </w:rPr>
                              <w:t>).</w:t>
                            </w:r>
                            <w:proofErr w:type="spellStart"/>
                            <w:r w:rsidRPr="0094320D">
                              <w:rPr>
                                <w:sz w:val="18"/>
                                <w:szCs w:val="18"/>
                              </w:rPr>
                              <w:t>dropna</w:t>
                            </w:r>
                            <w:proofErr w:type="spellEnd"/>
                            <w:proofErr w:type="gramEnd"/>
                            <w:r w:rsidRPr="0094320D">
                              <w:rPr>
                                <w:sz w:val="18"/>
                                <w:szCs w:val="18"/>
                              </w:rPr>
                              <w:t>()</w:t>
                            </w:r>
                          </w:p>
                          <w:p w14:paraId="0A455BA0" w14:textId="77777777" w:rsidR="0094320D" w:rsidRPr="0094320D" w:rsidRDefault="0094320D" w:rsidP="0094320D">
                            <w:pPr>
                              <w:pStyle w:val="NoSpacing"/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94320D">
                              <w:rPr>
                                <w:sz w:val="18"/>
                                <w:szCs w:val="18"/>
                              </w:rPr>
                              <w:t>print(</w:t>
                            </w:r>
                            <w:proofErr w:type="gramEnd"/>
                            <w:r w:rsidRPr="0094320D">
                              <w:rPr>
                                <w:sz w:val="18"/>
                                <w:szCs w:val="18"/>
                              </w:rPr>
                              <w:t xml:space="preserve">"Task 6b: Returns </w:t>
                            </w:r>
                            <w:proofErr w:type="spellStart"/>
                            <w:r w:rsidRPr="0094320D">
                              <w:rPr>
                                <w:sz w:val="18"/>
                                <w:szCs w:val="18"/>
                              </w:rPr>
                              <w:t>DataFrame</w:t>
                            </w:r>
                            <w:proofErr w:type="spellEnd"/>
                            <w:r w:rsidRPr="0094320D">
                              <w:rPr>
                                <w:sz w:val="18"/>
                                <w:szCs w:val="18"/>
                              </w:rPr>
                              <w:t>:")</w:t>
                            </w:r>
                          </w:p>
                          <w:p w14:paraId="33C6CA7D" w14:textId="6C01CA4A" w:rsidR="00FE4474" w:rsidRPr="007F369D" w:rsidRDefault="0094320D" w:rsidP="00F16D1E">
                            <w:pPr>
                              <w:pStyle w:val="NoSpacing"/>
                              <w:rPr>
                                <w:sz w:val="18"/>
                                <w:szCs w:val="18"/>
                              </w:rPr>
                            </w:pPr>
                            <w:r w:rsidRPr="0094320D">
                              <w:rPr>
                                <w:sz w:val="18"/>
                                <w:szCs w:val="18"/>
                              </w:rPr>
                              <w:t>print(returns)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FFCB45" id="_x0000_s1034" type="#_x0000_t202" style="position:absolute;margin-left:-3.05pt;margin-top:17.85pt;width:2in;height:2in;z-index:2516725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" filled="f" strokeweight=".5pt">
                <v:textbox style="mso-fit-shape-to-text:t">
                  <w:txbxContent>
                    <w:p w14:paraId="47DD7942" w14:textId="77777777" w:rsidR="0094320D" w:rsidRPr="0094320D" w:rsidRDefault="0094320D" w:rsidP="0094320D">
                      <w:pPr>
                        <w:pStyle w:val="NoSpacing"/>
                        <w:rPr>
                          <w:sz w:val="18"/>
                          <w:szCs w:val="18"/>
                        </w:rPr>
                      </w:pPr>
                      <w:r w:rsidRPr="0094320D">
                        <w:rPr>
                          <w:sz w:val="18"/>
                          <w:szCs w:val="18"/>
                        </w:rPr>
                        <w:t># Task 6: Calculate returns</w:t>
                      </w:r>
                    </w:p>
                    <w:p w14:paraId="1681BD3C" w14:textId="77777777" w:rsidR="0094320D" w:rsidRPr="0094320D" w:rsidRDefault="0094320D" w:rsidP="0094320D">
                      <w:pPr>
                        <w:pStyle w:val="NoSpacing"/>
                        <w:rPr>
                          <w:sz w:val="18"/>
                          <w:szCs w:val="18"/>
                        </w:rPr>
                      </w:pPr>
                      <w:r w:rsidRPr="0094320D">
                        <w:rPr>
                          <w:sz w:val="18"/>
                          <w:szCs w:val="18"/>
                        </w:rPr>
                        <w:t xml:space="preserve">returns = </w:t>
                      </w:r>
                      <w:proofErr w:type="spellStart"/>
                      <w:r w:rsidRPr="0094320D">
                        <w:rPr>
                          <w:sz w:val="18"/>
                          <w:szCs w:val="18"/>
                        </w:rPr>
                        <w:t>pivot_data.pct_change</w:t>
                      </w:r>
                      <w:proofErr w:type="spellEnd"/>
                      <w:r w:rsidRPr="0094320D">
                        <w:rPr>
                          <w:sz w:val="18"/>
                          <w:szCs w:val="18"/>
                        </w:rPr>
                        <w:t>(</w:t>
                      </w:r>
                      <w:proofErr w:type="gramStart"/>
                      <w:r w:rsidRPr="0094320D">
                        <w:rPr>
                          <w:sz w:val="18"/>
                          <w:szCs w:val="18"/>
                        </w:rPr>
                        <w:t>).</w:t>
                      </w:r>
                      <w:proofErr w:type="spellStart"/>
                      <w:r w:rsidRPr="0094320D">
                        <w:rPr>
                          <w:sz w:val="18"/>
                          <w:szCs w:val="18"/>
                        </w:rPr>
                        <w:t>dropna</w:t>
                      </w:r>
                      <w:proofErr w:type="spellEnd"/>
                      <w:proofErr w:type="gramEnd"/>
                      <w:r w:rsidRPr="0094320D">
                        <w:rPr>
                          <w:sz w:val="18"/>
                          <w:szCs w:val="18"/>
                        </w:rPr>
                        <w:t>()</w:t>
                      </w:r>
                    </w:p>
                    <w:p w14:paraId="0A455BA0" w14:textId="77777777" w:rsidR="0094320D" w:rsidRPr="0094320D" w:rsidRDefault="0094320D" w:rsidP="0094320D">
                      <w:pPr>
                        <w:pStyle w:val="NoSpacing"/>
                        <w:rPr>
                          <w:sz w:val="18"/>
                          <w:szCs w:val="18"/>
                        </w:rPr>
                      </w:pPr>
                      <w:proofErr w:type="gramStart"/>
                      <w:r w:rsidRPr="0094320D">
                        <w:rPr>
                          <w:sz w:val="18"/>
                          <w:szCs w:val="18"/>
                        </w:rPr>
                        <w:t>print(</w:t>
                      </w:r>
                      <w:proofErr w:type="gramEnd"/>
                      <w:r w:rsidRPr="0094320D">
                        <w:rPr>
                          <w:sz w:val="18"/>
                          <w:szCs w:val="18"/>
                        </w:rPr>
                        <w:t xml:space="preserve">"Task 6b: Returns </w:t>
                      </w:r>
                      <w:proofErr w:type="spellStart"/>
                      <w:r w:rsidRPr="0094320D">
                        <w:rPr>
                          <w:sz w:val="18"/>
                          <w:szCs w:val="18"/>
                        </w:rPr>
                        <w:t>DataFrame</w:t>
                      </w:r>
                      <w:proofErr w:type="spellEnd"/>
                      <w:r w:rsidRPr="0094320D">
                        <w:rPr>
                          <w:sz w:val="18"/>
                          <w:szCs w:val="18"/>
                        </w:rPr>
                        <w:t>:")</w:t>
                      </w:r>
                    </w:p>
                    <w:p w14:paraId="33C6CA7D" w14:textId="6C01CA4A" w:rsidR="00FE4474" w:rsidRPr="007F369D" w:rsidRDefault="0094320D" w:rsidP="00F16D1E">
                      <w:pPr>
                        <w:pStyle w:val="NoSpacing"/>
                        <w:rPr>
                          <w:sz w:val="18"/>
                          <w:szCs w:val="18"/>
                        </w:rPr>
                      </w:pPr>
                      <w:r w:rsidRPr="0094320D">
                        <w:rPr>
                          <w:sz w:val="18"/>
                          <w:szCs w:val="18"/>
                        </w:rPr>
                        <w:t>print(returns)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617D8">
        <w:rPr>
          <w:b/>
          <w:bCs/>
        </w:rPr>
        <w:t>Code:</w:t>
      </w:r>
    </w:p>
    <w:p w14:paraId="13D85B9A" w14:textId="4ABF454E" w:rsidR="001577DC" w:rsidRDefault="001577DC" w:rsidP="004D4412"/>
    <w:p w14:paraId="2D97D721" w14:textId="77777777" w:rsidR="007F369D" w:rsidRDefault="007F369D" w:rsidP="004D4412"/>
    <w:p w14:paraId="6336CA81" w14:textId="77777777" w:rsidR="007F369D" w:rsidRDefault="007F369D" w:rsidP="004D4412"/>
    <w:p w14:paraId="0E25948C" w14:textId="77777777" w:rsidR="00C93C4D" w:rsidRDefault="00C93C4D" w:rsidP="004D4412">
      <w:pPr>
        <w:rPr>
          <w:b/>
          <w:bCs/>
        </w:rPr>
      </w:pPr>
    </w:p>
    <w:p w14:paraId="01CA81B3" w14:textId="44FD4AF3" w:rsidR="008617D8" w:rsidRDefault="001577DC" w:rsidP="004636FB">
      <w:pPr>
        <w:rPr>
          <w:b/>
          <w:bCs/>
        </w:rPr>
      </w:pPr>
      <w:r w:rsidRPr="008617D8">
        <w:rPr>
          <w:b/>
          <w:bCs/>
        </w:rPr>
        <w:t xml:space="preserve">Output: </w:t>
      </w:r>
    </w:p>
    <w:p w14:paraId="438CA53F" w14:textId="77777777" w:rsidR="00945895" w:rsidRPr="004636FB" w:rsidRDefault="00945895" w:rsidP="004636FB">
      <w:pPr>
        <w:rPr>
          <w:b/>
          <w:bCs/>
        </w:rPr>
      </w:pPr>
    </w:p>
    <w:p w14:paraId="6453F957" w14:textId="02FE29CD" w:rsidR="008617D8" w:rsidRDefault="00945895">
      <w:pPr>
        <w:spacing w:after="160" w:line="259" w:lineRule="auto"/>
      </w:pPr>
      <w:r>
        <w:rPr>
          <w:noProof/>
        </w:rPr>
        <w:drawing>
          <wp:inline distT="0" distB="0" distL="0" distR="0" wp14:anchorId="7180CDAD" wp14:editId="203598C4">
            <wp:extent cx="5731510" cy="1593850"/>
            <wp:effectExtent l="63500" t="63500" r="123190" b="133350"/>
            <wp:docPr id="720823817" name="Picture 16" descr="A number of number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823817" name="Picture 16" descr="A number of numbers on a white background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08" t="3408" r="1108" b="-3408"/>
                    <a:stretch/>
                  </pic:blipFill>
                  <pic:spPr>
                    <a:xfrm>
                      <a:off x="0" y="0"/>
                      <a:ext cx="5731510" cy="1593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28520E" w14:textId="0466B13F" w:rsidR="008617D8" w:rsidRDefault="008617D8" w:rsidP="008617D8">
      <w:pPr>
        <w:spacing w:after="160" w:line="259" w:lineRule="auto"/>
      </w:pPr>
      <w:r>
        <w:rPr>
          <w:i/>
          <w:iCs/>
        </w:rPr>
        <w:t>-------------------------------------------------------------------------------------------------------------- </w:t>
      </w:r>
    </w:p>
    <w:p w14:paraId="670AB447" w14:textId="0334EB5A" w:rsidR="007F369D" w:rsidRDefault="007F369D" w:rsidP="00945895">
      <w:pPr>
        <w:pStyle w:val="Heading2"/>
        <w:rPr>
          <w:rFonts w:eastAsia="Times New Roman"/>
        </w:rPr>
      </w:pPr>
      <w:bookmarkStart w:id="18" w:name="_Toc183218471"/>
      <w:r w:rsidRPr="007F369D">
        <w:rPr>
          <w:rFonts w:eastAsia="Times New Roman"/>
        </w:rPr>
        <w:t xml:space="preserve">Task 7: </w:t>
      </w:r>
      <w:r w:rsidR="00945895">
        <w:rPr>
          <w:rFonts w:eastAsia="Times New Roman"/>
        </w:rPr>
        <w:t>PCA</w:t>
      </w:r>
      <w:bookmarkEnd w:id="18"/>
    </w:p>
    <w:p w14:paraId="12FE4C83" w14:textId="452E7651" w:rsidR="00832CB1" w:rsidRPr="00832CB1" w:rsidRDefault="00832CB1" w:rsidP="00832CB1">
      <w:pPr>
        <w:pStyle w:val="ListParagraph"/>
        <w:numPr>
          <w:ilvl w:val="0"/>
          <w:numId w:val="19"/>
        </w:numPr>
        <w:rPr>
          <w:rFonts w:eastAsiaTheme="minorHAnsi"/>
        </w:rPr>
      </w:pPr>
      <w:r w:rsidRPr="00832CB1">
        <w:rPr>
          <w:rFonts w:eastAsiaTheme="minorHAnsi"/>
        </w:rPr>
        <w:t xml:space="preserve">Calculated the principal components of the returns </w:t>
      </w:r>
      <w:proofErr w:type="spellStart"/>
      <w:r w:rsidRPr="00832CB1">
        <w:rPr>
          <w:rFonts w:eastAsiaTheme="minorHAnsi"/>
        </w:rPr>
        <w:t>DataFrame</w:t>
      </w:r>
      <w:proofErr w:type="spellEnd"/>
      <w:r w:rsidRPr="00832CB1">
        <w:rPr>
          <w:rFonts w:eastAsiaTheme="minorHAnsi"/>
        </w:rPr>
        <w:t>.</w:t>
      </w:r>
    </w:p>
    <w:p w14:paraId="5A8C7FF8" w14:textId="75E44313" w:rsidR="00F15747" w:rsidRPr="00832CB1" w:rsidRDefault="00832CB1" w:rsidP="00832CB1">
      <w:pPr>
        <w:pStyle w:val="ListParagraph"/>
        <w:numPr>
          <w:ilvl w:val="0"/>
          <w:numId w:val="19"/>
        </w:numPr>
        <w:rPr>
          <w:b/>
          <w:bCs/>
        </w:rPr>
      </w:pPr>
      <w:r w:rsidRPr="00832CB1">
        <w:rPr>
          <w:rFonts w:eastAsiaTheme="minorHAnsi"/>
        </w:rPr>
        <w:t>Extracted the top 5 principal components (ranked by eigenvalues).</w:t>
      </w:r>
    </w:p>
    <w:p w14:paraId="1F154B5B" w14:textId="642E2D4B" w:rsidR="00AC02CF" w:rsidRPr="006926F5" w:rsidRDefault="006926F5" w:rsidP="007F369D">
      <w:pPr>
        <w:rPr>
          <w:b/>
          <w:bCs/>
        </w:rPr>
      </w:pPr>
      <w:r w:rsidRPr="006926F5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5652" behindDoc="1" locked="0" layoutInCell="1" allowOverlap="1" wp14:anchorId="647DED8D" wp14:editId="4EA9D3C6">
                <wp:simplePos x="0" y="0"/>
                <wp:positionH relativeFrom="column">
                  <wp:posOffset>-130810</wp:posOffset>
                </wp:positionH>
                <wp:positionV relativeFrom="paragraph">
                  <wp:posOffset>281814</wp:posOffset>
                </wp:positionV>
                <wp:extent cx="6062980" cy="1828800"/>
                <wp:effectExtent l="0" t="0" r="7620" b="7620"/>
                <wp:wrapTight wrapText="bothSides">
                  <wp:wrapPolygon edited="0">
                    <wp:start x="0" y="0"/>
                    <wp:lineTo x="0" y="21583"/>
                    <wp:lineTo x="21582" y="21583"/>
                    <wp:lineTo x="21582" y="0"/>
                    <wp:lineTo x="0" y="0"/>
                  </wp:wrapPolygon>
                </wp:wrapTight>
                <wp:docPr id="82552179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6298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C21A6E" w14:textId="77777777" w:rsidR="00F15747" w:rsidRPr="00F15747" w:rsidRDefault="00F15747" w:rsidP="00F15747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F15747">
                              <w:rPr>
                                <w:sz w:val="16"/>
                                <w:szCs w:val="16"/>
                              </w:rPr>
                              <w:t># Task 7: Perform PCA</w:t>
                            </w:r>
                          </w:p>
                          <w:p w14:paraId="5B7CB691" w14:textId="77777777" w:rsidR="00F15747" w:rsidRPr="00F15747" w:rsidRDefault="00F15747" w:rsidP="00F15747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F15747">
                              <w:rPr>
                                <w:sz w:val="16"/>
                                <w:szCs w:val="16"/>
                              </w:rPr>
                              <w:t>pca</w:t>
                            </w:r>
                            <w:proofErr w:type="spellEnd"/>
                            <w:r w:rsidRPr="00F15747">
                              <w:rPr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gramStart"/>
                            <w:r w:rsidRPr="00F15747">
                              <w:rPr>
                                <w:sz w:val="16"/>
                                <w:szCs w:val="16"/>
                              </w:rPr>
                              <w:t>PCA(</w:t>
                            </w:r>
                            <w:proofErr w:type="gramEnd"/>
                            <w:r w:rsidRPr="00F15747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5A74B2E3" w14:textId="77777777" w:rsidR="00F15747" w:rsidRPr="00F15747" w:rsidRDefault="00F15747" w:rsidP="00F15747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F15747">
                              <w:rPr>
                                <w:sz w:val="16"/>
                                <w:szCs w:val="16"/>
                              </w:rPr>
                              <w:t>pca.fit</w:t>
                            </w:r>
                            <w:proofErr w:type="spellEnd"/>
                            <w:r w:rsidRPr="00F15747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F15747">
                              <w:rPr>
                                <w:sz w:val="16"/>
                                <w:szCs w:val="16"/>
                              </w:rPr>
                              <w:t>returns.fillna</w:t>
                            </w:r>
                            <w:proofErr w:type="spellEnd"/>
                            <w:proofErr w:type="gramEnd"/>
                            <w:r w:rsidRPr="00F15747">
                              <w:rPr>
                                <w:sz w:val="16"/>
                                <w:szCs w:val="16"/>
                              </w:rPr>
                              <w:t>(0))</w:t>
                            </w:r>
                          </w:p>
                          <w:p w14:paraId="49FFA2FA" w14:textId="77777777" w:rsidR="00F15747" w:rsidRPr="00F15747" w:rsidRDefault="00F15747" w:rsidP="00F15747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F15747">
                              <w:rPr>
                                <w:sz w:val="16"/>
                                <w:szCs w:val="16"/>
                              </w:rPr>
                              <w:t xml:space="preserve">top_5_components = </w:t>
                            </w:r>
                            <w:proofErr w:type="spellStart"/>
                            <w:proofErr w:type="gramStart"/>
                            <w:r w:rsidRPr="00F15747">
                              <w:rPr>
                                <w:sz w:val="16"/>
                                <w:szCs w:val="16"/>
                              </w:rPr>
                              <w:t>pca.components</w:t>
                            </w:r>
                            <w:proofErr w:type="spellEnd"/>
                            <w:proofErr w:type="gramEnd"/>
                            <w:r w:rsidRPr="00F15747">
                              <w:rPr>
                                <w:sz w:val="16"/>
                                <w:szCs w:val="16"/>
                              </w:rPr>
                              <w:t>_[:5]</w:t>
                            </w:r>
                          </w:p>
                          <w:p w14:paraId="6F1C3BF7" w14:textId="77777777" w:rsidR="00F15747" w:rsidRPr="00F15747" w:rsidRDefault="00F15747" w:rsidP="00F15747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F15747">
                              <w:rPr>
                                <w:sz w:val="16"/>
                                <w:szCs w:val="16"/>
                              </w:rPr>
                              <w:t>print(</w:t>
                            </w:r>
                            <w:proofErr w:type="gramEnd"/>
                            <w:r w:rsidRPr="00F15747">
                              <w:rPr>
                                <w:sz w:val="16"/>
                                <w:szCs w:val="16"/>
                              </w:rPr>
                              <w:t>"Task 7b: Top 5 principal components by eigenvalue:")</w:t>
                            </w:r>
                          </w:p>
                          <w:p w14:paraId="29356932" w14:textId="77777777" w:rsidR="00F15747" w:rsidRPr="00F15747" w:rsidRDefault="00F15747" w:rsidP="00F15747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F15747">
                              <w:rPr>
                                <w:sz w:val="16"/>
                                <w:szCs w:val="16"/>
                              </w:rPr>
                              <w:t>print(top_5_components)</w:t>
                            </w:r>
                          </w:p>
                          <w:p w14:paraId="62C7258A" w14:textId="441D4A8F" w:rsidR="007F369D" w:rsidRPr="006926F5" w:rsidRDefault="007F369D" w:rsidP="007F369D">
                            <w:pPr>
                              <w:pStyle w:val="NoSpacing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7DED8D" id="_x0000_s1035" type="#_x0000_t202" style="position:absolute;margin-left:-10.3pt;margin-top:22.2pt;width:477.4pt;height:2in;z-index:-2516408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" filled="f" strokeweight=".5pt">
                <v:textbox style="mso-fit-shape-to-text:t">
                  <w:txbxContent>
                    <w:p w14:paraId="32C21A6E" w14:textId="77777777" w:rsidR="00F15747" w:rsidRPr="00F15747" w:rsidRDefault="00F15747" w:rsidP="00F15747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F15747">
                        <w:rPr>
                          <w:sz w:val="16"/>
                          <w:szCs w:val="16"/>
                        </w:rPr>
                        <w:t># Task 7: Perform PCA</w:t>
                      </w:r>
                    </w:p>
                    <w:p w14:paraId="5B7CB691" w14:textId="77777777" w:rsidR="00F15747" w:rsidRPr="00F15747" w:rsidRDefault="00F15747" w:rsidP="00F15747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F15747">
                        <w:rPr>
                          <w:sz w:val="16"/>
                          <w:szCs w:val="16"/>
                        </w:rPr>
                        <w:t>pca</w:t>
                      </w:r>
                      <w:proofErr w:type="spellEnd"/>
                      <w:r w:rsidRPr="00F15747">
                        <w:rPr>
                          <w:sz w:val="16"/>
                          <w:szCs w:val="16"/>
                        </w:rPr>
                        <w:t xml:space="preserve"> = </w:t>
                      </w:r>
                      <w:proofErr w:type="gramStart"/>
                      <w:r w:rsidRPr="00F15747">
                        <w:rPr>
                          <w:sz w:val="16"/>
                          <w:szCs w:val="16"/>
                        </w:rPr>
                        <w:t>PCA(</w:t>
                      </w:r>
                      <w:proofErr w:type="gramEnd"/>
                      <w:r w:rsidRPr="00F15747">
                        <w:rPr>
                          <w:sz w:val="16"/>
                          <w:szCs w:val="16"/>
                        </w:rPr>
                        <w:t>)</w:t>
                      </w:r>
                    </w:p>
                    <w:p w14:paraId="5A74B2E3" w14:textId="77777777" w:rsidR="00F15747" w:rsidRPr="00F15747" w:rsidRDefault="00F15747" w:rsidP="00F15747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F15747">
                        <w:rPr>
                          <w:sz w:val="16"/>
                          <w:szCs w:val="16"/>
                        </w:rPr>
                        <w:t>pca.fit</w:t>
                      </w:r>
                      <w:proofErr w:type="spellEnd"/>
                      <w:r w:rsidRPr="00F15747">
                        <w:rPr>
                          <w:sz w:val="16"/>
                          <w:szCs w:val="16"/>
                        </w:rPr>
                        <w:t>(</w:t>
                      </w:r>
                      <w:proofErr w:type="spellStart"/>
                      <w:proofErr w:type="gramStart"/>
                      <w:r w:rsidRPr="00F15747">
                        <w:rPr>
                          <w:sz w:val="16"/>
                          <w:szCs w:val="16"/>
                        </w:rPr>
                        <w:t>returns.fillna</w:t>
                      </w:r>
                      <w:proofErr w:type="spellEnd"/>
                      <w:proofErr w:type="gramEnd"/>
                      <w:r w:rsidRPr="00F15747">
                        <w:rPr>
                          <w:sz w:val="16"/>
                          <w:szCs w:val="16"/>
                        </w:rPr>
                        <w:t>(0))</w:t>
                      </w:r>
                    </w:p>
                    <w:p w14:paraId="49FFA2FA" w14:textId="77777777" w:rsidR="00F15747" w:rsidRPr="00F15747" w:rsidRDefault="00F15747" w:rsidP="00F15747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F15747">
                        <w:rPr>
                          <w:sz w:val="16"/>
                          <w:szCs w:val="16"/>
                        </w:rPr>
                        <w:t xml:space="preserve">top_5_components = </w:t>
                      </w:r>
                      <w:proofErr w:type="spellStart"/>
                      <w:proofErr w:type="gramStart"/>
                      <w:r w:rsidRPr="00F15747">
                        <w:rPr>
                          <w:sz w:val="16"/>
                          <w:szCs w:val="16"/>
                        </w:rPr>
                        <w:t>pca.components</w:t>
                      </w:r>
                      <w:proofErr w:type="spellEnd"/>
                      <w:proofErr w:type="gramEnd"/>
                      <w:r w:rsidRPr="00F15747">
                        <w:rPr>
                          <w:sz w:val="16"/>
                          <w:szCs w:val="16"/>
                        </w:rPr>
                        <w:t>_[:5]</w:t>
                      </w:r>
                    </w:p>
                    <w:p w14:paraId="6F1C3BF7" w14:textId="77777777" w:rsidR="00F15747" w:rsidRPr="00F15747" w:rsidRDefault="00F15747" w:rsidP="00F15747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F15747">
                        <w:rPr>
                          <w:sz w:val="16"/>
                          <w:szCs w:val="16"/>
                        </w:rPr>
                        <w:t>print(</w:t>
                      </w:r>
                      <w:proofErr w:type="gramEnd"/>
                      <w:r w:rsidRPr="00F15747">
                        <w:rPr>
                          <w:sz w:val="16"/>
                          <w:szCs w:val="16"/>
                        </w:rPr>
                        <w:t>"Task 7b: Top 5 principal components by eigenvalue:")</w:t>
                      </w:r>
                    </w:p>
                    <w:p w14:paraId="29356932" w14:textId="77777777" w:rsidR="00F15747" w:rsidRPr="00F15747" w:rsidRDefault="00F15747" w:rsidP="00F15747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F15747">
                        <w:rPr>
                          <w:sz w:val="16"/>
                          <w:szCs w:val="16"/>
                        </w:rPr>
                        <w:t>print(top_5_components)</w:t>
                      </w:r>
                    </w:p>
                    <w:p w14:paraId="62C7258A" w14:textId="441D4A8F" w:rsidR="007F369D" w:rsidRPr="006926F5" w:rsidRDefault="007F369D" w:rsidP="007F369D">
                      <w:pPr>
                        <w:pStyle w:val="NoSpacing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Pr="006926F5">
        <w:rPr>
          <w:b/>
          <w:bCs/>
        </w:rPr>
        <w:t>Code:</w:t>
      </w:r>
    </w:p>
    <w:p w14:paraId="782BD0DD" w14:textId="77777777" w:rsidR="0056290C" w:rsidRDefault="0056290C" w:rsidP="007F369D">
      <w:pPr>
        <w:rPr>
          <w:b/>
          <w:bCs/>
        </w:rPr>
      </w:pPr>
    </w:p>
    <w:p w14:paraId="23F2442F" w14:textId="77777777" w:rsidR="00522B36" w:rsidRDefault="00522B36" w:rsidP="00574A9C">
      <w:pPr>
        <w:rPr>
          <w:b/>
          <w:bCs/>
        </w:rPr>
      </w:pPr>
    </w:p>
    <w:p w14:paraId="1D7AAE9F" w14:textId="16056019" w:rsidR="00AC02CF" w:rsidRPr="00304669" w:rsidRDefault="003B60AD" w:rsidP="00574A9C">
      <w:pPr>
        <w:rPr>
          <w:b/>
          <w:bCs/>
        </w:rPr>
      </w:pPr>
      <w:r w:rsidRPr="003B60AD">
        <w:rPr>
          <w:b/>
          <w:bCs/>
        </w:rPr>
        <w:lastRenderedPageBreak/>
        <w:t>Output:</w:t>
      </w:r>
    </w:p>
    <w:p w14:paraId="3FB5F1FD" w14:textId="466F1E65" w:rsidR="00574A9C" w:rsidRDefault="00304669" w:rsidP="009A3158">
      <w:r>
        <w:rPr>
          <w:noProof/>
        </w:rPr>
        <w:drawing>
          <wp:inline distT="0" distB="0" distL="0" distR="0" wp14:anchorId="517CFDDC" wp14:editId="751810BE">
            <wp:extent cx="5731510" cy="1678940"/>
            <wp:effectExtent l="63500" t="63500" r="123190" b="124460"/>
            <wp:docPr id="2010240629" name="Picture 17" descr="A number of number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40629" name="Picture 17" descr="A number of numbers on a white background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89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FE7706" w14:textId="348C70DE" w:rsidR="00A558C7" w:rsidRDefault="00A558C7" w:rsidP="00A558C7">
      <w:pPr>
        <w:spacing w:after="160" w:line="259" w:lineRule="auto"/>
      </w:pPr>
      <w:bookmarkStart w:id="19" w:name="_Toc181929238"/>
      <w:r>
        <w:rPr>
          <w:i/>
          <w:iCs/>
        </w:rPr>
        <w:t>-------------------------------------------------------------------------------------------------------------- </w:t>
      </w:r>
    </w:p>
    <w:p w14:paraId="2B392A81" w14:textId="3CD98CE1" w:rsidR="00672E85" w:rsidRDefault="00672E85" w:rsidP="00672E85">
      <w:pPr>
        <w:pStyle w:val="Heading2"/>
        <w:rPr>
          <w:rFonts w:eastAsia="Times New Roman"/>
        </w:rPr>
      </w:pPr>
      <w:bookmarkStart w:id="20" w:name="_Toc183218472"/>
      <w:r w:rsidRPr="007F369D">
        <w:rPr>
          <w:rFonts w:eastAsia="Times New Roman"/>
        </w:rPr>
        <w:t>Task</w:t>
      </w:r>
      <w:r>
        <w:rPr>
          <w:rFonts w:eastAsia="Times New Roman"/>
        </w:rPr>
        <w:t xml:space="preserve"> 8: Explained Variance Ratios</w:t>
      </w:r>
      <w:bookmarkEnd w:id="20"/>
    </w:p>
    <w:p w14:paraId="1CB6D88F" w14:textId="73BF4A82" w:rsidR="002C60C4" w:rsidRPr="002C60C4" w:rsidRDefault="002C60C4" w:rsidP="002C60C4">
      <w:pPr>
        <w:pStyle w:val="ListParagraph"/>
        <w:numPr>
          <w:ilvl w:val="0"/>
          <w:numId w:val="20"/>
        </w:numPr>
        <w:rPr>
          <w:rFonts w:eastAsiaTheme="minorHAnsi"/>
        </w:rPr>
      </w:pPr>
      <w:r w:rsidRPr="002C60C4">
        <w:rPr>
          <w:rFonts w:eastAsiaTheme="minorHAnsi"/>
        </w:rPr>
        <w:t>(8a) Extracted explained variance ratios from PCA.</w:t>
      </w:r>
    </w:p>
    <w:p w14:paraId="2D9EB06E" w14:textId="1A1EF749" w:rsidR="002C60C4" w:rsidRPr="002C60C4" w:rsidRDefault="002C60C4" w:rsidP="002C60C4">
      <w:pPr>
        <w:pStyle w:val="ListParagraph"/>
        <w:numPr>
          <w:ilvl w:val="0"/>
          <w:numId w:val="20"/>
        </w:numPr>
        <w:rPr>
          <w:rFonts w:eastAsiaTheme="minorHAnsi"/>
        </w:rPr>
      </w:pPr>
      <w:r w:rsidRPr="002C60C4">
        <w:rPr>
          <w:rFonts w:eastAsiaTheme="minorHAnsi"/>
        </w:rPr>
        <w:t>(8b) First principal component explains 43.65% of variance.</w:t>
      </w:r>
    </w:p>
    <w:p w14:paraId="3BE33491" w14:textId="3470EB2D" w:rsidR="002C60C4" w:rsidRPr="002C60C4" w:rsidRDefault="002C60C4" w:rsidP="002C60C4">
      <w:pPr>
        <w:pStyle w:val="ListParagraph"/>
        <w:numPr>
          <w:ilvl w:val="0"/>
          <w:numId w:val="20"/>
        </w:numPr>
        <w:rPr>
          <w:rFonts w:eastAsiaTheme="minorHAnsi"/>
        </w:rPr>
      </w:pPr>
      <w:r w:rsidRPr="002C60C4">
        <w:rPr>
          <w:rFonts w:eastAsiaTheme="minorHAnsi"/>
        </w:rPr>
        <w:t>(8c) Plotted the first 20 explained variance ratios.</w:t>
      </w:r>
    </w:p>
    <w:p w14:paraId="080BA6AB" w14:textId="112DA9BB" w:rsidR="002C60C4" w:rsidRPr="002C60C4" w:rsidRDefault="002C60C4" w:rsidP="002C60C4">
      <w:pPr>
        <w:pStyle w:val="ListParagraph"/>
        <w:numPr>
          <w:ilvl w:val="0"/>
          <w:numId w:val="20"/>
        </w:numPr>
        <w:rPr>
          <w:rFonts w:eastAsiaTheme="minorHAnsi"/>
        </w:rPr>
      </w:pPr>
      <w:r w:rsidRPr="002C60C4">
        <w:rPr>
          <w:rFonts w:eastAsiaTheme="minorHAnsi"/>
        </w:rPr>
        <w:t>(8d) Identified the elbow point (~5 components).</w:t>
      </w:r>
    </w:p>
    <w:p w14:paraId="6ECA2898" w14:textId="77777777" w:rsidR="002C60C4" w:rsidRDefault="002C60C4" w:rsidP="002C60C4">
      <w:pPr>
        <w:rPr>
          <w:rFonts w:eastAsiaTheme="minorHAnsi"/>
          <w:b/>
          <w:bCs/>
        </w:rPr>
      </w:pPr>
    </w:p>
    <w:p w14:paraId="2C458565" w14:textId="4205ACFC" w:rsidR="00270002" w:rsidRPr="00270002" w:rsidRDefault="00270002" w:rsidP="002C60C4">
      <w:pPr>
        <w:rPr>
          <w:rFonts w:eastAsiaTheme="minorHAnsi"/>
        </w:rPr>
      </w:pPr>
      <w:r w:rsidRPr="00270002">
        <w:rPr>
          <w:rFonts w:eastAsiaTheme="minorHAnsi"/>
        </w:rPr>
        <w:t>The explained variance plot shows diminishing returns in variance explained:</w:t>
      </w:r>
    </w:p>
    <w:p w14:paraId="2EEB686E" w14:textId="639D44EA" w:rsidR="00672E85" w:rsidRDefault="00672E85" w:rsidP="00672E85">
      <w:pPr>
        <w:rPr>
          <w:b/>
          <w:bCs/>
        </w:rPr>
      </w:pPr>
    </w:p>
    <w:p w14:paraId="1812199B" w14:textId="77777777" w:rsidR="00672E85" w:rsidRPr="006926F5" w:rsidRDefault="00672E85" w:rsidP="00672E85">
      <w:pPr>
        <w:rPr>
          <w:b/>
          <w:bCs/>
        </w:rPr>
      </w:pPr>
      <w:r w:rsidRPr="006926F5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2820" behindDoc="1" locked="0" layoutInCell="1" allowOverlap="1" wp14:anchorId="760D0165" wp14:editId="6BFB7507">
                <wp:simplePos x="0" y="0"/>
                <wp:positionH relativeFrom="column">
                  <wp:posOffset>-130810</wp:posOffset>
                </wp:positionH>
                <wp:positionV relativeFrom="paragraph">
                  <wp:posOffset>281814</wp:posOffset>
                </wp:positionV>
                <wp:extent cx="6062980" cy="1828800"/>
                <wp:effectExtent l="0" t="0" r="7620" b="7620"/>
                <wp:wrapTight wrapText="bothSides">
                  <wp:wrapPolygon edited="0">
                    <wp:start x="0" y="0"/>
                    <wp:lineTo x="0" y="21583"/>
                    <wp:lineTo x="21582" y="21583"/>
                    <wp:lineTo x="21582" y="0"/>
                    <wp:lineTo x="0" y="0"/>
                  </wp:wrapPolygon>
                </wp:wrapTight>
                <wp:docPr id="11184690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6298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D237FD" w14:textId="77777777" w:rsidR="00270002" w:rsidRPr="00270002" w:rsidRDefault="00270002" w:rsidP="00270002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270002">
                              <w:rPr>
                                <w:sz w:val="16"/>
                                <w:szCs w:val="16"/>
                              </w:rPr>
                              <w:t># Task 8: Explained variance ratio and plot</w:t>
                            </w:r>
                          </w:p>
                          <w:p w14:paraId="7DBABCCC" w14:textId="77777777" w:rsidR="00270002" w:rsidRPr="00270002" w:rsidRDefault="00270002" w:rsidP="00270002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270002">
                              <w:rPr>
                                <w:sz w:val="16"/>
                                <w:szCs w:val="16"/>
                              </w:rPr>
                              <w:t>explained_variance_ratio</w:t>
                            </w:r>
                            <w:proofErr w:type="spellEnd"/>
                            <w:r w:rsidRPr="00270002">
                              <w:rPr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270002">
                              <w:rPr>
                                <w:sz w:val="16"/>
                                <w:szCs w:val="16"/>
                              </w:rPr>
                              <w:t>pca.explained</w:t>
                            </w:r>
                            <w:proofErr w:type="gramEnd"/>
                            <w:r w:rsidRPr="00270002">
                              <w:rPr>
                                <w:sz w:val="16"/>
                                <w:szCs w:val="16"/>
                              </w:rPr>
                              <w:t>_variance_ratio</w:t>
                            </w:r>
                            <w:proofErr w:type="spellEnd"/>
                            <w:r w:rsidRPr="00270002">
                              <w:rPr>
                                <w:sz w:val="16"/>
                                <w:szCs w:val="16"/>
                              </w:rPr>
                              <w:t>_</w:t>
                            </w:r>
                          </w:p>
                          <w:p w14:paraId="7FE9E0C8" w14:textId="77777777" w:rsidR="00270002" w:rsidRPr="00270002" w:rsidRDefault="00270002" w:rsidP="00270002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270002">
                              <w:rPr>
                                <w:sz w:val="16"/>
                                <w:szCs w:val="16"/>
                              </w:rPr>
                              <w:t>first_component_variance</w:t>
                            </w:r>
                            <w:proofErr w:type="spellEnd"/>
                            <w:r w:rsidRPr="00270002">
                              <w:rPr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r w:rsidRPr="00270002">
                              <w:rPr>
                                <w:sz w:val="16"/>
                                <w:szCs w:val="16"/>
                              </w:rPr>
                              <w:t>explained_variance_</w:t>
                            </w:r>
                            <w:proofErr w:type="gramStart"/>
                            <w:r w:rsidRPr="00270002">
                              <w:rPr>
                                <w:sz w:val="16"/>
                                <w:szCs w:val="16"/>
                              </w:rPr>
                              <w:t>ratio</w:t>
                            </w:r>
                            <w:proofErr w:type="spellEnd"/>
                            <w:r w:rsidRPr="00270002">
                              <w:rPr>
                                <w:sz w:val="16"/>
                                <w:szCs w:val="16"/>
                              </w:rPr>
                              <w:t>[</w:t>
                            </w:r>
                            <w:proofErr w:type="gramEnd"/>
                            <w:r w:rsidRPr="00270002">
                              <w:rPr>
                                <w:sz w:val="16"/>
                                <w:szCs w:val="16"/>
                              </w:rPr>
                              <w:t>0] * 100</w:t>
                            </w:r>
                          </w:p>
                          <w:p w14:paraId="4A615077" w14:textId="77777777" w:rsidR="00270002" w:rsidRPr="00270002" w:rsidRDefault="00270002" w:rsidP="00270002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270002">
                              <w:rPr>
                                <w:sz w:val="16"/>
                                <w:szCs w:val="16"/>
                              </w:rPr>
                              <w:t>print(</w:t>
                            </w:r>
                            <w:proofErr w:type="spellStart"/>
                            <w:proofErr w:type="gramEnd"/>
                            <w:r w:rsidRPr="00270002">
                              <w:rPr>
                                <w:sz w:val="16"/>
                                <w:szCs w:val="16"/>
                              </w:rPr>
                              <w:t>f"Task</w:t>
                            </w:r>
                            <w:proofErr w:type="spellEnd"/>
                            <w:r w:rsidRPr="00270002">
                              <w:rPr>
                                <w:sz w:val="16"/>
                                <w:szCs w:val="16"/>
                              </w:rPr>
                              <w:t xml:space="preserve"> 8b: Variance explained by the first component: {first_component_variance:.2f}%")</w:t>
                            </w:r>
                          </w:p>
                          <w:p w14:paraId="1258D028" w14:textId="77777777" w:rsidR="00270002" w:rsidRPr="00270002" w:rsidRDefault="00270002" w:rsidP="00270002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270002">
                              <w:rPr>
                                <w:sz w:val="16"/>
                                <w:szCs w:val="16"/>
                              </w:rPr>
                              <w:t>plt.figure</w:t>
                            </w:r>
                            <w:proofErr w:type="spellEnd"/>
                            <w:proofErr w:type="gramEnd"/>
                            <w:r w:rsidRPr="00270002">
                              <w:rPr>
                                <w:sz w:val="16"/>
                                <w:szCs w:val="16"/>
                              </w:rPr>
                              <w:t>()</w:t>
                            </w:r>
                          </w:p>
                          <w:p w14:paraId="743649B9" w14:textId="77777777" w:rsidR="00270002" w:rsidRPr="00270002" w:rsidRDefault="00270002" w:rsidP="00270002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270002">
                              <w:rPr>
                                <w:sz w:val="16"/>
                                <w:szCs w:val="16"/>
                              </w:rPr>
                              <w:t>plt.bar</w:t>
                            </w:r>
                            <w:proofErr w:type="spellEnd"/>
                            <w:r w:rsidRPr="00270002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270002">
                              <w:rPr>
                                <w:sz w:val="16"/>
                                <w:szCs w:val="16"/>
                              </w:rPr>
                              <w:t xml:space="preserve">range(1, 21), </w:t>
                            </w:r>
                            <w:proofErr w:type="spellStart"/>
                            <w:r w:rsidRPr="00270002">
                              <w:rPr>
                                <w:sz w:val="16"/>
                                <w:szCs w:val="16"/>
                              </w:rPr>
                              <w:t>explained_variance_ratio</w:t>
                            </w:r>
                            <w:proofErr w:type="spellEnd"/>
                            <w:r w:rsidRPr="00270002">
                              <w:rPr>
                                <w:sz w:val="16"/>
                                <w:szCs w:val="16"/>
                              </w:rPr>
                              <w:t>[:20])</w:t>
                            </w:r>
                          </w:p>
                          <w:p w14:paraId="61B72B13" w14:textId="77777777" w:rsidR="00270002" w:rsidRPr="00270002" w:rsidRDefault="00270002" w:rsidP="00270002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270002">
                              <w:rPr>
                                <w:sz w:val="16"/>
                                <w:szCs w:val="16"/>
                              </w:rPr>
                              <w:t>plt.xlabel</w:t>
                            </w:r>
                            <w:proofErr w:type="spellEnd"/>
                            <w:proofErr w:type="gramEnd"/>
                            <w:r w:rsidRPr="00270002">
                              <w:rPr>
                                <w:sz w:val="16"/>
                                <w:szCs w:val="16"/>
                              </w:rPr>
                              <w:t>('Principal Component')</w:t>
                            </w:r>
                          </w:p>
                          <w:p w14:paraId="4AFC7542" w14:textId="77777777" w:rsidR="00270002" w:rsidRPr="00270002" w:rsidRDefault="00270002" w:rsidP="00270002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270002">
                              <w:rPr>
                                <w:sz w:val="16"/>
                                <w:szCs w:val="16"/>
                              </w:rPr>
                              <w:t>plt.ylabel</w:t>
                            </w:r>
                            <w:proofErr w:type="spellEnd"/>
                            <w:proofErr w:type="gramEnd"/>
                            <w:r w:rsidRPr="00270002">
                              <w:rPr>
                                <w:sz w:val="16"/>
                                <w:szCs w:val="16"/>
                              </w:rPr>
                              <w:t>('Explained Variance Ratio')</w:t>
                            </w:r>
                          </w:p>
                          <w:p w14:paraId="522B3A65" w14:textId="77777777" w:rsidR="00270002" w:rsidRPr="00270002" w:rsidRDefault="00270002" w:rsidP="00270002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270002">
                              <w:rPr>
                                <w:sz w:val="16"/>
                                <w:szCs w:val="16"/>
                              </w:rPr>
                              <w:t>plt.title</w:t>
                            </w:r>
                            <w:proofErr w:type="spellEnd"/>
                            <w:proofErr w:type="gramEnd"/>
                            <w:r w:rsidRPr="00270002">
                              <w:rPr>
                                <w:sz w:val="16"/>
                                <w:szCs w:val="16"/>
                              </w:rPr>
                              <w:t>('Top 20 Explained Variance Ratios')</w:t>
                            </w:r>
                          </w:p>
                          <w:p w14:paraId="5F6C113A" w14:textId="77777777" w:rsidR="00270002" w:rsidRPr="00270002" w:rsidRDefault="00270002" w:rsidP="00270002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270002">
                              <w:rPr>
                                <w:sz w:val="16"/>
                                <w:szCs w:val="16"/>
                              </w:rPr>
                              <w:t>plt.axvline</w:t>
                            </w:r>
                            <w:proofErr w:type="spellEnd"/>
                            <w:proofErr w:type="gramEnd"/>
                            <w:r w:rsidRPr="00270002">
                              <w:rPr>
                                <w:sz w:val="16"/>
                                <w:szCs w:val="16"/>
                              </w:rPr>
                              <w:t xml:space="preserve">(x=5, </w:t>
                            </w:r>
                            <w:proofErr w:type="spellStart"/>
                            <w:r w:rsidRPr="00270002">
                              <w:rPr>
                                <w:sz w:val="16"/>
                                <w:szCs w:val="16"/>
                              </w:rPr>
                              <w:t>color</w:t>
                            </w:r>
                            <w:proofErr w:type="spellEnd"/>
                            <w:r w:rsidRPr="00270002">
                              <w:rPr>
                                <w:sz w:val="16"/>
                                <w:szCs w:val="16"/>
                              </w:rPr>
                              <w:t xml:space="preserve">='r', </w:t>
                            </w:r>
                            <w:proofErr w:type="spellStart"/>
                            <w:r w:rsidRPr="00270002">
                              <w:rPr>
                                <w:sz w:val="16"/>
                                <w:szCs w:val="16"/>
                              </w:rPr>
                              <w:t>linestyle</w:t>
                            </w:r>
                            <w:proofErr w:type="spellEnd"/>
                            <w:r w:rsidRPr="00270002">
                              <w:rPr>
                                <w:sz w:val="16"/>
                                <w:szCs w:val="16"/>
                              </w:rPr>
                              <w:t>='--', label='Elbow')</w:t>
                            </w:r>
                          </w:p>
                          <w:p w14:paraId="4FDDC46C" w14:textId="77777777" w:rsidR="00270002" w:rsidRPr="00270002" w:rsidRDefault="00270002" w:rsidP="00270002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270002">
                              <w:rPr>
                                <w:sz w:val="16"/>
                                <w:szCs w:val="16"/>
                              </w:rPr>
                              <w:t>plt.legend</w:t>
                            </w:r>
                            <w:proofErr w:type="spellEnd"/>
                            <w:proofErr w:type="gramEnd"/>
                            <w:r w:rsidRPr="00270002">
                              <w:rPr>
                                <w:sz w:val="16"/>
                                <w:szCs w:val="16"/>
                              </w:rPr>
                              <w:t>()</w:t>
                            </w:r>
                          </w:p>
                          <w:p w14:paraId="09C541B9" w14:textId="77777777" w:rsidR="00270002" w:rsidRPr="00270002" w:rsidRDefault="00270002" w:rsidP="00270002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270002">
                              <w:rPr>
                                <w:sz w:val="16"/>
                                <w:szCs w:val="16"/>
                              </w:rPr>
                              <w:t>plt.show</w:t>
                            </w:r>
                            <w:proofErr w:type="spellEnd"/>
                            <w:proofErr w:type="gramEnd"/>
                            <w:r w:rsidRPr="00270002">
                              <w:rPr>
                                <w:sz w:val="16"/>
                                <w:szCs w:val="16"/>
                              </w:rPr>
                              <w:t>()</w:t>
                            </w:r>
                          </w:p>
                          <w:p w14:paraId="6B8E593D" w14:textId="77777777" w:rsidR="00672E85" w:rsidRPr="006926F5" w:rsidRDefault="00672E85" w:rsidP="00672E85">
                            <w:pPr>
                              <w:pStyle w:val="NoSpacing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0D0165" id="_x0000_s1036" type="#_x0000_t202" style="position:absolute;margin-left:-10.3pt;margin-top:22.2pt;width:477.4pt;height:2in;z-index:-2516336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" filled="f" strokeweight=".5pt">
                <v:textbox style="mso-fit-shape-to-text:t">
                  <w:txbxContent>
                    <w:p w14:paraId="4AD237FD" w14:textId="77777777" w:rsidR="00270002" w:rsidRPr="00270002" w:rsidRDefault="00270002" w:rsidP="00270002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270002">
                        <w:rPr>
                          <w:sz w:val="16"/>
                          <w:szCs w:val="16"/>
                        </w:rPr>
                        <w:t># Task 8: Explained variance ratio and plot</w:t>
                      </w:r>
                    </w:p>
                    <w:p w14:paraId="7DBABCCC" w14:textId="77777777" w:rsidR="00270002" w:rsidRPr="00270002" w:rsidRDefault="00270002" w:rsidP="00270002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270002">
                        <w:rPr>
                          <w:sz w:val="16"/>
                          <w:szCs w:val="16"/>
                        </w:rPr>
                        <w:t>explained_variance_ratio</w:t>
                      </w:r>
                      <w:proofErr w:type="spellEnd"/>
                      <w:r w:rsidRPr="00270002">
                        <w:rPr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proofErr w:type="gramStart"/>
                      <w:r w:rsidRPr="00270002">
                        <w:rPr>
                          <w:sz w:val="16"/>
                          <w:szCs w:val="16"/>
                        </w:rPr>
                        <w:t>pca.explained</w:t>
                      </w:r>
                      <w:proofErr w:type="gramEnd"/>
                      <w:r w:rsidRPr="00270002">
                        <w:rPr>
                          <w:sz w:val="16"/>
                          <w:szCs w:val="16"/>
                        </w:rPr>
                        <w:t>_variance_ratio</w:t>
                      </w:r>
                      <w:proofErr w:type="spellEnd"/>
                      <w:r w:rsidRPr="00270002">
                        <w:rPr>
                          <w:sz w:val="16"/>
                          <w:szCs w:val="16"/>
                        </w:rPr>
                        <w:t>_</w:t>
                      </w:r>
                    </w:p>
                    <w:p w14:paraId="7FE9E0C8" w14:textId="77777777" w:rsidR="00270002" w:rsidRPr="00270002" w:rsidRDefault="00270002" w:rsidP="00270002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270002">
                        <w:rPr>
                          <w:sz w:val="16"/>
                          <w:szCs w:val="16"/>
                        </w:rPr>
                        <w:t>first_component_variance</w:t>
                      </w:r>
                      <w:proofErr w:type="spellEnd"/>
                      <w:r w:rsidRPr="00270002">
                        <w:rPr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270002">
                        <w:rPr>
                          <w:sz w:val="16"/>
                          <w:szCs w:val="16"/>
                        </w:rPr>
                        <w:t>explained_variance_</w:t>
                      </w:r>
                      <w:proofErr w:type="gramStart"/>
                      <w:r w:rsidRPr="00270002">
                        <w:rPr>
                          <w:sz w:val="16"/>
                          <w:szCs w:val="16"/>
                        </w:rPr>
                        <w:t>ratio</w:t>
                      </w:r>
                      <w:proofErr w:type="spellEnd"/>
                      <w:r w:rsidRPr="00270002">
                        <w:rPr>
                          <w:sz w:val="16"/>
                          <w:szCs w:val="16"/>
                        </w:rPr>
                        <w:t>[</w:t>
                      </w:r>
                      <w:proofErr w:type="gramEnd"/>
                      <w:r w:rsidRPr="00270002">
                        <w:rPr>
                          <w:sz w:val="16"/>
                          <w:szCs w:val="16"/>
                        </w:rPr>
                        <w:t>0] * 100</w:t>
                      </w:r>
                    </w:p>
                    <w:p w14:paraId="4A615077" w14:textId="77777777" w:rsidR="00270002" w:rsidRPr="00270002" w:rsidRDefault="00270002" w:rsidP="00270002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270002">
                        <w:rPr>
                          <w:sz w:val="16"/>
                          <w:szCs w:val="16"/>
                        </w:rPr>
                        <w:t>print(</w:t>
                      </w:r>
                      <w:proofErr w:type="spellStart"/>
                      <w:proofErr w:type="gramEnd"/>
                      <w:r w:rsidRPr="00270002">
                        <w:rPr>
                          <w:sz w:val="16"/>
                          <w:szCs w:val="16"/>
                        </w:rPr>
                        <w:t>f"Task</w:t>
                      </w:r>
                      <w:proofErr w:type="spellEnd"/>
                      <w:r w:rsidRPr="00270002">
                        <w:rPr>
                          <w:sz w:val="16"/>
                          <w:szCs w:val="16"/>
                        </w:rPr>
                        <w:t xml:space="preserve"> 8b: Variance explained by the first component: {first_component_variance:.2f}%")</w:t>
                      </w:r>
                    </w:p>
                    <w:p w14:paraId="1258D028" w14:textId="77777777" w:rsidR="00270002" w:rsidRPr="00270002" w:rsidRDefault="00270002" w:rsidP="00270002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270002">
                        <w:rPr>
                          <w:sz w:val="16"/>
                          <w:szCs w:val="16"/>
                        </w:rPr>
                        <w:t>plt.figure</w:t>
                      </w:r>
                      <w:proofErr w:type="spellEnd"/>
                      <w:proofErr w:type="gramEnd"/>
                      <w:r w:rsidRPr="00270002">
                        <w:rPr>
                          <w:sz w:val="16"/>
                          <w:szCs w:val="16"/>
                        </w:rPr>
                        <w:t>()</w:t>
                      </w:r>
                    </w:p>
                    <w:p w14:paraId="743649B9" w14:textId="77777777" w:rsidR="00270002" w:rsidRPr="00270002" w:rsidRDefault="00270002" w:rsidP="00270002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270002">
                        <w:rPr>
                          <w:sz w:val="16"/>
                          <w:szCs w:val="16"/>
                        </w:rPr>
                        <w:t>plt.bar</w:t>
                      </w:r>
                      <w:proofErr w:type="spellEnd"/>
                      <w:r w:rsidRPr="00270002">
                        <w:rPr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270002">
                        <w:rPr>
                          <w:sz w:val="16"/>
                          <w:szCs w:val="16"/>
                        </w:rPr>
                        <w:t xml:space="preserve">range(1, 21), </w:t>
                      </w:r>
                      <w:proofErr w:type="spellStart"/>
                      <w:r w:rsidRPr="00270002">
                        <w:rPr>
                          <w:sz w:val="16"/>
                          <w:szCs w:val="16"/>
                        </w:rPr>
                        <w:t>explained_variance_ratio</w:t>
                      </w:r>
                      <w:proofErr w:type="spellEnd"/>
                      <w:r w:rsidRPr="00270002">
                        <w:rPr>
                          <w:sz w:val="16"/>
                          <w:szCs w:val="16"/>
                        </w:rPr>
                        <w:t>[:20])</w:t>
                      </w:r>
                    </w:p>
                    <w:p w14:paraId="61B72B13" w14:textId="77777777" w:rsidR="00270002" w:rsidRPr="00270002" w:rsidRDefault="00270002" w:rsidP="00270002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270002">
                        <w:rPr>
                          <w:sz w:val="16"/>
                          <w:szCs w:val="16"/>
                        </w:rPr>
                        <w:t>plt.xlabel</w:t>
                      </w:r>
                      <w:proofErr w:type="spellEnd"/>
                      <w:proofErr w:type="gramEnd"/>
                      <w:r w:rsidRPr="00270002">
                        <w:rPr>
                          <w:sz w:val="16"/>
                          <w:szCs w:val="16"/>
                        </w:rPr>
                        <w:t>('Principal Component')</w:t>
                      </w:r>
                    </w:p>
                    <w:p w14:paraId="4AFC7542" w14:textId="77777777" w:rsidR="00270002" w:rsidRPr="00270002" w:rsidRDefault="00270002" w:rsidP="00270002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270002">
                        <w:rPr>
                          <w:sz w:val="16"/>
                          <w:szCs w:val="16"/>
                        </w:rPr>
                        <w:t>plt.ylabel</w:t>
                      </w:r>
                      <w:proofErr w:type="spellEnd"/>
                      <w:proofErr w:type="gramEnd"/>
                      <w:r w:rsidRPr="00270002">
                        <w:rPr>
                          <w:sz w:val="16"/>
                          <w:szCs w:val="16"/>
                        </w:rPr>
                        <w:t>('Explained Variance Ratio')</w:t>
                      </w:r>
                    </w:p>
                    <w:p w14:paraId="522B3A65" w14:textId="77777777" w:rsidR="00270002" w:rsidRPr="00270002" w:rsidRDefault="00270002" w:rsidP="00270002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270002">
                        <w:rPr>
                          <w:sz w:val="16"/>
                          <w:szCs w:val="16"/>
                        </w:rPr>
                        <w:t>plt.title</w:t>
                      </w:r>
                      <w:proofErr w:type="spellEnd"/>
                      <w:proofErr w:type="gramEnd"/>
                      <w:r w:rsidRPr="00270002">
                        <w:rPr>
                          <w:sz w:val="16"/>
                          <w:szCs w:val="16"/>
                        </w:rPr>
                        <w:t>('Top 20 Explained Variance Ratios')</w:t>
                      </w:r>
                    </w:p>
                    <w:p w14:paraId="5F6C113A" w14:textId="77777777" w:rsidR="00270002" w:rsidRPr="00270002" w:rsidRDefault="00270002" w:rsidP="00270002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270002">
                        <w:rPr>
                          <w:sz w:val="16"/>
                          <w:szCs w:val="16"/>
                        </w:rPr>
                        <w:t>plt.axvline</w:t>
                      </w:r>
                      <w:proofErr w:type="spellEnd"/>
                      <w:proofErr w:type="gramEnd"/>
                      <w:r w:rsidRPr="00270002">
                        <w:rPr>
                          <w:sz w:val="16"/>
                          <w:szCs w:val="16"/>
                        </w:rPr>
                        <w:t xml:space="preserve">(x=5, </w:t>
                      </w:r>
                      <w:proofErr w:type="spellStart"/>
                      <w:r w:rsidRPr="00270002">
                        <w:rPr>
                          <w:sz w:val="16"/>
                          <w:szCs w:val="16"/>
                        </w:rPr>
                        <w:t>color</w:t>
                      </w:r>
                      <w:proofErr w:type="spellEnd"/>
                      <w:r w:rsidRPr="00270002">
                        <w:rPr>
                          <w:sz w:val="16"/>
                          <w:szCs w:val="16"/>
                        </w:rPr>
                        <w:t xml:space="preserve">='r', </w:t>
                      </w:r>
                      <w:proofErr w:type="spellStart"/>
                      <w:r w:rsidRPr="00270002">
                        <w:rPr>
                          <w:sz w:val="16"/>
                          <w:szCs w:val="16"/>
                        </w:rPr>
                        <w:t>linestyle</w:t>
                      </w:r>
                      <w:proofErr w:type="spellEnd"/>
                      <w:r w:rsidRPr="00270002">
                        <w:rPr>
                          <w:sz w:val="16"/>
                          <w:szCs w:val="16"/>
                        </w:rPr>
                        <w:t>='--', label='Elbow')</w:t>
                      </w:r>
                    </w:p>
                    <w:p w14:paraId="4FDDC46C" w14:textId="77777777" w:rsidR="00270002" w:rsidRPr="00270002" w:rsidRDefault="00270002" w:rsidP="00270002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270002">
                        <w:rPr>
                          <w:sz w:val="16"/>
                          <w:szCs w:val="16"/>
                        </w:rPr>
                        <w:t>plt.legend</w:t>
                      </w:r>
                      <w:proofErr w:type="spellEnd"/>
                      <w:proofErr w:type="gramEnd"/>
                      <w:r w:rsidRPr="00270002">
                        <w:rPr>
                          <w:sz w:val="16"/>
                          <w:szCs w:val="16"/>
                        </w:rPr>
                        <w:t>()</w:t>
                      </w:r>
                    </w:p>
                    <w:p w14:paraId="09C541B9" w14:textId="77777777" w:rsidR="00270002" w:rsidRPr="00270002" w:rsidRDefault="00270002" w:rsidP="00270002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270002">
                        <w:rPr>
                          <w:sz w:val="16"/>
                          <w:szCs w:val="16"/>
                        </w:rPr>
                        <w:t>plt.show</w:t>
                      </w:r>
                      <w:proofErr w:type="spellEnd"/>
                      <w:proofErr w:type="gramEnd"/>
                      <w:r w:rsidRPr="00270002">
                        <w:rPr>
                          <w:sz w:val="16"/>
                          <w:szCs w:val="16"/>
                        </w:rPr>
                        <w:t>()</w:t>
                      </w:r>
                    </w:p>
                    <w:p w14:paraId="6B8E593D" w14:textId="77777777" w:rsidR="00672E85" w:rsidRPr="006926F5" w:rsidRDefault="00672E85" w:rsidP="00672E85">
                      <w:pPr>
                        <w:pStyle w:val="NoSpacing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Pr="006926F5">
        <w:rPr>
          <w:b/>
          <w:bCs/>
        </w:rPr>
        <w:t>Code:</w:t>
      </w:r>
    </w:p>
    <w:p w14:paraId="096D1A64" w14:textId="77777777" w:rsidR="00672E85" w:rsidRDefault="00672E85" w:rsidP="00672E85">
      <w:pPr>
        <w:rPr>
          <w:b/>
          <w:bCs/>
        </w:rPr>
      </w:pPr>
    </w:p>
    <w:p w14:paraId="5C03C5D6" w14:textId="77777777" w:rsidR="00522B36" w:rsidRDefault="00522B36" w:rsidP="00672E85">
      <w:pPr>
        <w:rPr>
          <w:b/>
          <w:bCs/>
        </w:rPr>
      </w:pPr>
    </w:p>
    <w:p w14:paraId="2C61CC5D" w14:textId="77777777" w:rsidR="00522B36" w:rsidRDefault="00522B36" w:rsidP="00672E85">
      <w:pPr>
        <w:rPr>
          <w:b/>
          <w:bCs/>
        </w:rPr>
      </w:pPr>
    </w:p>
    <w:p w14:paraId="2C26D34D" w14:textId="77777777" w:rsidR="00522B36" w:rsidRDefault="00522B36" w:rsidP="00672E85">
      <w:pPr>
        <w:rPr>
          <w:b/>
          <w:bCs/>
        </w:rPr>
      </w:pPr>
    </w:p>
    <w:p w14:paraId="51253471" w14:textId="77777777" w:rsidR="00522B36" w:rsidRDefault="00522B36" w:rsidP="00672E85">
      <w:pPr>
        <w:rPr>
          <w:b/>
          <w:bCs/>
        </w:rPr>
      </w:pPr>
    </w:p>
    <w:p w14:paraId="5DC59068" w14:textId="77777777" w:rsidR="00522B36" w:rsidRDefault="00522B36" w:rsidP="00672E85">
      <w:pPr>
        <w:rPr>
          <w:b/>
          <w:bCs/>
        </w:rPr>
      </w:pPr>
    </w:p>
    <w:p w14:paraId="1C54DAEA" w14:textId="77777777" w:rsidR="00522B36" w:rsidRDefault="00522B36" w:rsidP="00672E85">
      <w:pPr>
        <w:rPr>
          <w:b/>
          <w:bCs/>
        </w:rPr>
      </w:pPr>
    </w:p>
    <w:p w14:paraId="1D257915" w14:textId="77777777" w:rsidR="00522B36" w:rsidRDefault="00522B36" w:rsidP="00672E85">
      <w:pPr>
        <w:rPr>
          <w:b/>
          <w:bCs/>
        </w:rPr>
      </w:pPr>
    </w:p>
    <w:p w14:paraId="1FA11E46" w14:textId="77777777" w:rsidR="00522B36" w:rsidRDefault="00522B36" w:rsidP="00672E85">
      <w:pPr>
        <w:rPr>
          <w:b/>
          <w:bCs/>
        </w:rPr>
      </w:pPr>
    </w:p>
    <w:p w14:paraId="1084BB62" w14:textId="77777777" w:rsidR="00522B36" w:rsidRDefault="00522B36" w:rsidP="00672E85">
      <w:pPr>
        <w:rPr>
          <w:b/>
          <w:bCs/>
        </w:rPr>
      </w:pPr>
    </w:p>
    <w:p w14:paraId="034D8BAA" w14:textId="77777777" w:rsidR="00522B36" w:rsidRDefault="00522B36" w:rsidP="00672E85">
      <w:pPr>
        <w:rPr>
          <w:b/>
          <w:bCs/>
        </w:rPr>
      </w:pPr>
    </w:p>
    <w:p w14:paraId="2EE12E72" w14:textId="77777777" w:rsidR="00522B36" w:rsidRDefault="00522B36" w:rsidP="00672E85">
      <w:pPr>
        <w:rPr>
          <w:b/>
          <w:bCs/>
        </w:rPr>
      </w:pPr>
    </w:p>
    <w:p w14:paraId="4689BC68" w14:textId="77777777" w:rsidR="00522B36" w:rsidRDefault="00522B36" w:rsidP="00672E85">
      <w:pPr>
        <w:rPr>
          <w:b/>
          <w:bCs/>
        </w:rPr>
      </w:pPr>
    </w:p>
    <w:p w14:paraId="018AA3F5" w14:textId="77777777" w:rsidR="00522B36" w:rsidRDefault="00522B36" w:rsidP="00672E85">
      <w:pPr>
        <w:rPr>
          <w:b/>
          <w:bCs/>
        </w:rPr>
      </w:pPr>
    </w:p>
    <w:p w14:paraId="7E4D855F" w14:textId="77777777" w:rsidR="00522B36" w:rsidRDefault="00522B36" w:rsidP="00672E85">
      <w:pPr>
        <w:rPr>
          <w:b/>
          <w:bCs/>
        </w:rPr>
      </w:pPr>
    </w:p>
    <w:p w14:paraId="1FB5DAA5" w14:textId="77777777" w:rsidR="00522B36" w:rsidRDefault="00522B36" w:rsidP="00672E85">
      <w:pPr>
        <w:rPr>
          <w:b/>
          <w:bCs/>
        </w:rPr>
      </w:pPr>
    </w:p>
    <w:p w14:paraId="34DEC414" w14:textId="77777777" w:rsidR="00522B36" w:rsidRDefault="00522B36" w:rsidP="00672E85">
      <w:pPr>
        <w:rPr>
          <w:b/>
          <w:bCs/>
        </w:rPr>
      </w:pPr>
    </w:p>
    <w:p w14:paraId="399A21F4" w14:textId="501AF2BB" w:rsidR="00672E85" w:rsidRDefault="00672E85" w:rsidP="00672E85">
      <w:pPr>
        <w:rPr>
          <w:noProof/>
        </w:rPr>
      </w:pPr>
      <w:r w:rsidRPr="003B60AD">
        <w:rPr>
          <w:b/>
          <w:bCs/>
        </w:rPr>
        <w:lastRenderedPageBreak/>
        <w:t>Output:</w:t>
      </w:r>
      <w:r w:rsidRPr="00672E85">
        <w:rPr>
          <w:noProof/>
        </w:rPr>
        <w:t xml:space="preserve"> </w:t>
      </w:r>
    </w:p>
    <w:p w14:paraId="69156D3F" w14:textId="07B40D10" w:rsidR="00672E85" w:rsidRPr="00522B36" w:rsidRDefault="00A558C7" w:rsidP="00522B3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CD1CA9A" wp14:editId="108D24E8">
            <wp:extent cx="3560600" cy="2670647"/>
            <wp:effectExtent l="63500" t="63500" r="122555" b="123825"/>
            <wp:docPr id="459188863" name="Picture 18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188863" name="Picture 18" descr="A graph of a graph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611" cy="26751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E35AA1" w14:textId="6B3A90D7" w:rsidR="00672E85" w:rsidRPr="00522B36" w:rsidRDefault="00A558C7" w:rsidP="00522B36">
      <w:pPr>
        <w:spacing w:after="160" w:line="259" w:lineRule="auto"/>
      </w:pPr>
      <w:r>
        <w:rPr>
          <w:i/>
          <w:iCs/>
        </w:rPr>
        <w:t>-------------------------------------------------------------------------------------------------------------- </w:t>
      </w:r>
    </w:p>
    <w:p w14:paraId="4B49162D" w14:textId="78D37B18" w:rsidR="00A558C7" w:rsidRDefault="00A558C7" w:rsidP="00A558C7">
      <w:pPr>
        <w:pStyle w:val="Heading2"/>
        <w:rPr>
          <w:rFonts w:eastAsia="Times New Roman"/>
        </w:rPr>
      </w:pPr>
      <w:bookmarkStart w:id="21" w:name="_Toc183218473"/>
      <w:r w:rsidRPr="007F369D">
        <w:rPr>
          <w:rFonts w:eastAsia="Times New Roman"/>
        </w:rPr>
        <w:t>Task</w:t>
      </w:r>
      <w:r>
        <w:rPr>
          <w:rFonts w:eastAsia="Times New Roman"/>
        </w:rPr>
        <w:t xml:space="preserve"> </w:t>
      </w:r>
      <w:r>
        <w:rPr>
          <w:rFonts w:eastAsia="Times New Roman"/>
        </w:rPr>
        <w:t>9: Cumulat</w:t>
      </w:r>
      <w:r w:rsidR="00077C8B">
        <w:rPr>
          <w:rFonts w:eastAsia="Times New Roman"/>
        </w:rPr>
        <w:t>ive Variance</w:t>
      </w:r>
      <w:bookmarkEnd w:id="21"/>
    </w:p>
    <w:p w14:paraId="5CC5EBD2" w14:textId="4F54F9D0" w:rsidR="006E4382" w:rsidRPr="006E4382" w:rsidRDefault="006E4382" w:rsidP="006E4382">
      <w:pPr>
        <w:pStyle w:val="ListParagraph"/>
        <w:numPr>
          <w:ilvl w:val="0"/>
          <w:numId w:val="21"/>
        </w:numPr>
        <w:rPr>
          <w:rFonts w:eastAsiaTheme="minorHAnsi"/>
        </w:rPr>
      </w:pPr>
      <w:r w:rsidRPr="006E4382">
        <w:rPr>
          <w:rFonts w:eastAsiaTheme="minorHAnsi"/>
        </w:rPr>
        <w:t>(9a) Calculated cumulative variance ratios using </w:t>
      </w:r>
      <w:proofErr w:type="spellStart"/>
      <w:proofErr w:type="gramStart"/>
      <w:r w:rsidRPr="006E4382">
        <w:rPr>
          <w:rFonts w:eastAsiaTheme="minorHAnsi"/>
        </w:rPr>
        <w:t>numpy.cumsum</w:t>
      </w:r>
      <w:proofErr w:type="spellEnd"/>
      <w:proofErr w:type="gramEnd"/>
      <w:r w:rsidRPr="006E4382">
        <w:rPr>
          <w:rFonts w:eastAsiaTheme="minorHAnsi"/>
        </w:rPr>
        <w:t>.</w:t>
      </w:r>
    </w:p>
    <w:p w14:paraId="2FF4CE94" w14:textId="4D45579C" w:rsidR="006E4382" w:rsidRPr="006E4382" w:rsidRDefault="006E4382" w:rsidP="006E4382">
      <w:pPr>
        <w:pStyle w:val="ListParagraph"/>
        <w:numPr>
          <w:ilvl w:val="0"/>
          <w:numId w:val="21"/>
        </w:numPr>
        <w:rPr>
          <w:rFonts w:eastAsiaTheme="minorHAnsi"/>
        </w:rPr>
      </w:pPr>
      <w:r w:rsidRPr="006E4382">
        <w:rPr>
          <w:rFonts w:eastAsiaTheme="minorHAnsi"/>
        </w:rPr>
        <w:t xml:space="preserve">(9b) Plotted cumulative </w:t>
      </w:r>
      <w:proofErr w:type="gramStart"/>
      <w:r w:rsidRPr="006E4382">
        <w:rPr>
          <w:rFonts w:eastAsiaTheme="minorHAnsi"/>
        </w:rPr>
        <w:t>variance</w:t>
      </w:r>
      <w:proofErr w:type="gramEnd"/>
      <w:r w:rsidRPr="006E4382">
        <w:rPr>
          <w:rFonts w:eastAsiaTheme="minorHAnsi"/>
        </w:rPr>
        <w:t xml:space="preserve"> for all components.</w:t>
      </w:r>
    </w:p>
    <w:p w14:paraId="15A546D0" w14:textId="77777777" w:rsidR="006E4382" w:rsidRPr="006E4382" w:rsidRDefault="006E4382" w:rsidP="006E4382">
      <w:pPr>
        <w:pStyle w:val="ListParagraph"/>
        <w:numPr>
          <w:ilvl w:val="0"/>
          <w:numId w:val="21"/>
        </w:numPr>
        <w:rPr>
          <w:b/>
          <w:bCs/>
        </w:rPr>
      </w:pPr>
      <w:r w:rsidRPr="006E4382">
        <w:rPr>
          <w:rFonts w:eastAsiaTheme="minorHAnsi"/>
        </w:rPr>
        <w:t>(9c) Identified that 195 components are required to explain </w:t>
      </w:r>
      <w:r w:rsidRPr="006E4382">
        <w:rPr>
          <w:rFonts w:eastAsiaTheme="minorHAnsi"/>
          <w:b/>
          <w:bCs/>
        </w:rPr>
        <w:t>95%</w:t>
      </w:r>
      <w:r w:rsidRPr="006E4382">
        <w:rPr>
          <w:rFonts w:eastAsiaTheme="minorHAnsi"/>
        </w:rPr>
        <w:t> of cumulative variance.</w:t>
      </w:r>
    </w:p>
    <w:p w14:paraId="44B9590B" w14:textId="3699662D" w:rsidR="00A558C7" w:rsidRPr="006E4382" w:rsidRDefault="00A558C7" w:rsidP="006E4382">
      <w:pPr>
        <w:rPr>
          <w:b/>
          <w:bCs/>
        </w:rPr>
      </w:pPr>
      <w:r w:rsidRPr="006926F5">
        <w:rPr>
          <w:noProof/>
        </w:rPr>
        <mc:AlternateContent>
          <mc:Choice Requires="wps">
            <w:drawing>
              <wp:anchor distT="0" distB="0" distL="114300" distR="114300" simplePos="0" relativeHeight="251684868" behindDoc="1" locked="0" layoutInCell="1" allowOverlap="1" wp14:anchorId="2FEC6827" wp14:editId="1B6478BC">
                <wp:simplePos x="0" y="0"/>
                <wp:positionH relativeFrom="column">
                  <wp:posOffset>-130810</wp:posOffset>
                </wp:positionH>
                <wp:positionV relativeFrom="paragraph">
                  <wp:posOffset>281814</wp:posOffset>
                </wp:positionV>
                <wp:extent cx="6062980" cy="1828800"/>
                <wp:effectExtent l="0" t="0" r="7620" b="7620"/>
                <wp:wrapTight wrapText="bothSides">
                  <wp:wrapPolygon edited="0">
                    <wp:start x="0" y="0"/>
                    <wp:lineTo x="0" y="21583"/>
                    <wp:lineTo x="21582" y="21583"/>
                    <wp:lineTo x="21582" y="0"/>
                    <wp:lineTo x="0" y="0"/>
                  </wp:wrapPolygon>
                </wp:wrapTight>
                <wp:docPr id="50169380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6298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7D4A0B" w14:textId="77777777" w:rsidR="00345F06" w:rsidRPr="00345F06" w:rsidRDefault="00345F06" w:rsidP="00345F06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345F06">
                              <w:rPr>
                                <w:sz w:val="16"/>
                                <w:szCs w:val="16"/>
                              </w:rPr>
                              <w:t># Task 9: Cumulative variance plot</w:t>
                            </w:r>
                          </w:p>
                          <w:p w14:paraId="748E662E" w14:textId="77777777" w:rsidR="00345F06" w:rsidRPr="00345F06" w:rsidRDefault="00345F06" w:rsidP="00345F06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345F06">
                              <w:rPr>
                                <w:sz w:val="16"/>
                                <w:szCs w:val="16"/>
                              </w:rPr>
                              <w:t>cumulative_variance</w:t>
                            </w:r>
                            <w:proofErr w:type="spellEnd"/>
                            <w:r w:rsidRPr="00345F06">
                              <w:rPr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345F06">
                              <w:rPr>
                                <w:sz w:val="16"/>
                                <w:szCs w:val="16"/>
                              </w:rPr>
                              <w:t>np.cumsum</w:t>
                            </w:r>
                            <w:proofErr w:type="spellEnd"/>
                            <w:proofErr w:type="gramEnd"/>
                            <w:r w:rsidRPr="00345F06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345F06">
                              <w:rPr>
                                <w:sz w:val="16"/>
                                <w:szCs w:val="16"/>
                              </w:rPr>
                              <w:t>explained_variance_ratio</w:t>
                            </w:r>
                            <w:proofErr w:type="spellEnd"/>
                            <w:r w:rsidRPr="00345F06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15F2D8EB" w14:textId="77777777" w:rsidR="00345F06" w:rsidRPr="00345F06" w:rsidRDefault="00345F06" w:rsidP="00345F06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345F06">
                              <w:rPr>
                                <w:sz w:val="16"/>
                                <w:szCs w:val="16"/>
                              </w:rPr>
                              <w:t>plt.figure</w:t>
                            </w:r>
                            <w:proofErr w:type="spellEnd"/>
                            <w:proofErr w:type="gramEnd"/>
                            <w:r w:rsidRPr="00345F06">
                              <w:rPr>
                                <w:sz w:val="16"/>
                                <w:szCs w:val="16"/>
                              </w:rPr>
                              <w:t>()</w:t>
                            </w:r>
                          </w:p>
                          <w:p w14:paraId="2078598F" w14:textId="77777777" w:rsidR="00345F06" w:rsidRPr="00345F06" w:rsidRDefault="00345F06" w:rsidP="00345F06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345F06">
                              <w:rPr>
                                <w:sz w:val="16"/>
                                <w:szCs w:val="16"/>
                              </w:rPr>
                              <w:t>plt.plot</w:t>
                            </w:r>
                            <w:proofErr w:type="spellEnd"/>
                            <w:proofErr w:type="gramEnd"/>
                            <w:r w:rsidRPr="00345F06">
                              <w:rPr>
                                <w:sz w:val="16"/>
                                <w:szCs w:val="16"/>
                              </w:rPr>
                              <w:t xml:space="preserve">(range(1, </w:t>
                            </w:r>
                            <w:proofErr w:type="spellStart"/>
                            <w:r w:rsidRPr="00345F06">
                              <w:rPr>
                                <w:sz w:val="16"/>
                                <w:szCs w:val="16"/>
                              </w:rPr>
                              <w:t>len</w:t>
                            </w:r>
                            <w:proofErr w:type="spellEnd"/>
                            <w:r w:rsidRPr="00345F06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345F06">
                              <w:rPr>
                                <w:sz w:val="16"/>
                                <w:szCs w:val="16"/>
                              </w:rPr>
                              <w:t>cumulative_variance</w:t>
                            </w:r>
                            <w:proofErr w:type="spellEnd"/>
                            <w:r w:rsidRPr="00345F06">
                              <w:rPr>
                                <w:sz w:val="16"/>
                                <w:szCs w:val="16"/>
                              </w:rPr>
                              <w:t xml:space="preserve">) + 1), </w:t>
                            </w:r>
                            <w:proofErr w:type="spellStart"/>
                            <w:r w:rsidRPr="00345F06">
                              <w:rPr>
                                <w:sz w:val="16"/>
                                <w:szCs w:val="16"/>
                              </w:rPr>
                              <w:t>cumulative_variance</w:t>
                            </w:r>
                            <w:proofErr w:type="spellEnd"/>
                            <w:r w:rsidRPr="00345F06">
                              <w:rPr>
                                <w:sz w:val="16"/>
                                <w:szCs w:val="16"/>
                              </w:rPr>
                              <w:t>, marker='o')</w:t>
                            </w:r>
                          </w:p>
                          <w:p w14:paraId="4410808A" w14:textId="77777777" w:rsidR="00345F06" w:rsidRPr="00345F06" w:rsidRDefault="00345F06" w:rsidP="00345F06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345F06">
                              <w:rPr>
                                <w:sz w:val="16"/>
                                <w:szCs w:val="16"/>
                              </w:rPr>
                              <w:t>plt.xlabel</w:t>
                            </w:r>
                            <w:proofErr w:type="spellEnd"/>
                            <w:proofErr w:type="gramEnd"/>
                            <w:r w:rsidRPr="00345F06">
                              <w:rPr>
                                <w:sz w:val="16"/>
                                <w:szCs w:val="16"/>
                              </w:rPr>
                              <w:t>('Principal Component')</w:t>
                            </w:r>
                          </w:p>
                          <w:p w14:paraId="482013CF" w14:textId="77777777" w:rsidR="00345F06" w:rsidRPr="00345F06" w:rsidRDefault="00345F06" w:rsidP="00345F06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345F06">
                              <w:rPr>
                                <w:sz w:val="16"/>
                                <w:szCs w:val="16"/>
                              </w:rPr>
                              <w:t>plt.ylabel</w:t>
                            </w:r>
                            <w:proofErr w:type="spellEnd"/>
                            <w:proofErr w:type="gramEnd"/>
                            <w:r w:rsidRPr="00345F06">
                              <w:rPr>
                                <w:sz w:val="16"/>
                                <w:szCs w:val="16"/>
                              </w:rPr>
                              <w:t>('Cumulative Variance Ratio')</w:t>
                            </w:r>
                          </w:p>
                          <w:p w14:paraId="11A4D8B3" w14:textId="77777777" w:rsidR="00345F06" w:rsidRPr="00345F06" w:rsidRDefault="00345F06" w:rsidP="00345F06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345F06">
                              <w:rPr>
                                <w:sz w:val="16"/>
                                <w:szCs w:val="16"/>
                              </w:rPr>
                              <w:t>plt.title</w:t>
                            </w:r>
                            <w:proofErr w:type="spellEnd"/>
                            <w:proofErr w:type="gramEnd"/>
                            <w:r w:rsidRPr="00345F06">
                              <w:rPr>
                                <w:sz w:val="16"/>
                                <w:szCs w:val="16"/>
                              </w:rPr>
                              <w:t>('Cumulative Variance')</w:t>
                            </w:r>
                          </w:p>
                          <w:p w14:paraId="7C19FF19" w14:textId="77777777" w:rsidR="00345F06" w:rsidRPr="00345F06" w:rsidRDefault="00345F06" w:rsidP="00345F06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345F06">
                              <w:rPr>
                                <w:sz w:val="16"/>
                                <w:szCs w:val="16"/>
                              </w:rPr>
                              <w:t>threshold_index</w:t>
                            </w:r>
                            <w:proofErr w:type="spellEnd"/>
                            <w:r w:rsidRPr="00345F06">
                              <w:rPr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345F06">
                              <w:rPr>
                                <w:sz w:val="16"/>
                                <w:szCs w:val="16"/>
                              </w:rPr>
                              <w:t>np.argmax</w:t>
                            </w:r>
                            <w:proofErr w:type="spellEnd"/>
                            <w:proofErr w:type="gramEnd"/>
                            <w:r w:rsidRPr="00345F06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345F06">
                              <w:rPr>
                                <w:sz w:val="16"/>
                                <w:szCs w:val="16"/>
                              </w:rPr>
                              <w:t>cumulative_variance</w:t>
                            </w:r>
                            <w:proofErr w:type="spellEnd"/>
                            <w:r w:rsidRPr="00345F06">
                              <w:rPr>
                                <w:sz w:val="16"/>
                                <w:szCs w:val="16"/>
                              </w:rPr>
                              <w:t xml:space="preserve"> &gt;= 0.95) + 1</w:t>
                            </w:r>
                          </w:p>
                          <w:p w14:paraId="0C5C6B81" w14:textId="77777777" w:rsidR="00345F06" w:rsidRPr="00345F06" w:rsidRDefault="00345F06" w:rsidP="00345F06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345F06">
                              <w:rPr>
                                <w:sz w:val="16"/>
                                <w:szCs w:val="16"/>
                              </w:rPr>
                              <w:t>plt.axvline</w:t>
                            </w:r>
                            <w:proofErr w:type="spellEnd"/>
                            <w:proofErr w:type="gramEnd"/>
                            <w:r w:rsidRPr="00345F06">
                              <w:rPr>
                                <w:sz w:val="16"/>
                                <w:szCs w:val="16"/>
                              </w:rPr>
                              <w:t>(x=</w:t>
                            </w:r>
                            <w:proofErr w:type="spellStart"/>
                            <w:r w:rsidRPr="00345F06">
                              <w:rPr>
                                <w:sz w:val="16"/>
                                <w:szCs w:val="16"/>
                              </w:rPr>
                              <w:t>threshold_index</w:t>
                            </w:r>
                            <w:proofErr w:type="spellEnd"/>
                            <w:r w:rsidRPr="00345F06">
                              <w:rPr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345F06">
                              <w:rPr>
                                <w:sz w:val="16"/>
                                <w:szCs w:val="16"/>
                              </w:rPr>
                              <w:t>color</w:t>
                            </w:r>
                            <w:proofErr w:type="spellEnd"/>
                            <w:r w:rsidRPr="00345F06">
                              <w:rPr>
                                <w:sz w:val="16"/>
                                <w:szCs w:val="16"/>
                              </w:rPr>
                              <w:t xml:space="preserve">='r', </w:t>
                            </w:r>
                            <w:proofErr w:type="spellStart"/>
                            <w:r w:rsidRPr="00345F06">
                              <w:rPr>
                                <w:sz w:val="16"/>
                                <w:szCs w:val="16"/>
                              </w:rPr>
                              <w:t>linestyle</w:t>
                            </w:r>
                            <w:proofErr w:type="spellEnd"/>
                            <w:r w:rsidRPr="00345F06">
                              <w:rPr>
                                <w:sz w:val="16"/>
                                <w:szCs w:val="16"/>
                              </w:rPr>
                              <w:t>='--', label='95% Threshold')</w:t>
                            </w:r>
                          </w:p>
                          <w:p w14:paraId="5094EC49" w14:textId="77777777" w:rsidR="00345F06" w:rsidRPr="00345F06" w:rsidRDefault="00345F06" w:rsidP="00345F06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345F06">
                              <w:rPr>
                                <w:sz w:val="16"/>
                                <w:szCs w:val="16"/>
                              </w:rPr>
                              <w:t>plt.legend</w:t>
                            </w:r>
                            <w:proofErr w:type="spellEnd"/>
                            <w:proofErr w:type="gramEnd"/>
                            <w:r w:rsidRPr="00345F06">
                              <w:rPr>
                                <w:sz w:val="16"/>
                                <w:szCs w:val="16"/>
                              </w:rPr>
                              <w:t>()</w:t>
                            </w:r>
                          </w:p>
                          <w:p w14:paraId="7C397DBD" w14:textId="77777777" w:rsidR="00345F06" w:rsidRPr="00345F06" w:rsidRDefault="00345F06" w:rsidP="00345F06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345F06">
                              <w:rPr>
                                <w:sz w:val="16"/>
                                <w:szCs w:val="16"/>
                              </w:rPr>
                              <w:t>plt.show</w:t>
                            </w:r>
                            <w:proofErr w:type="spellEnd"/>
                            <w:proofErr w:type="gramEnd"/>
                            <w:r w:rsidRPr="00345F06">
                              <w:rPr>
                                <w:sz w:val="16"/>
                                <w:szCs w:val="16"/>
                              </w:rPr>
                              <w:t>()</w:t>
                            </w:r>
                          </w:p>
                          <w:p w14:paraId="5A871A0A" w14:textId="77777777" w:rsidR="00A558C7" w:rsidRPr="006926F5" w:rsidRDefault="00A558C7" w:rsidP="00A558C7">
                            <w:pPr>
                              <w:pStyle w:val="NoSpacing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EC6827" id="_x0000_s1037" type="#_x0000_t202" style="position:absolute;margin-left:-10.3pt;margin-top:22.2pt;width:477.4pt;height:2in;z-index:-2516316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" filled="f" strokeweight=".5pt">
                <v:textbox style="mso-fit-shape-to-text:t">
                  <w:txbxContent>
                    <w:p w14:paraId="2F7D4A0B" w14:textId="77777777" w:rsidR="00345F06" w:rsidRPr="00345F06" w:rsidRDefault="00345F06" w:rsidP="00345F06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345F06">
                        <w:rPr>
                          <w:sz w:val="16"/>
                          <w:szCs w:val="16"/>
                        </w:rPr>
                        <w:t># Task 9: Cumulative variance plot</w:t>
                      </w:r>
                    </w:p>
                    <w:p w14:paraId="748E662E" w14:textId="77777777" w:rsidR="00345F06" w:rsidRPr="00345F06" w:rsidRDefault="00345F06" w:rsidP="00345F06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345F06">
                        <w:rPr>
                          <w:sz w:val="16"/>
                          <w:szCs w:val="16"/>
                        </w:rPr>
                        <w:t>cumulative_variance</w:t>
                      </w:r>
                      <w:proofErr w:type="spellEnd"/>
                      <w:r w:rsidRPr="00345F06">
                        <w:rPr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proofErr w:type="gramStart"/>
                      <w:r w:rsidRPr="00345F06">
                        <w:rPr>
                          <w:sz w:val="16"/>
                          <w:szCs w:val="16"/>
                        </w:rPr>
                        <w:t>np.cumsum</w:t>
                      </w:r>
                      <w:proofErr w:type="spellEnd"/>
                      <w:proofErr w:type="gramEnd"/>
                      <w:r w:rsidRPr="00345F06">
                        <w:rPr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345F06">
                        <w:rPr>
                          <w:sz w:val="16"/>
                          <w:szCs w:val="16"/>
                        </w:rPr>
                        <w:t>explained_variance_ratio</w:t>
                      </w:r>
                      <w:proofErr w:type="spellEnd"/>
                      <w:r w:rsidRPr="00345F06">
                        <w:rPr>
                          <w:sz w:val="16"/>
                          <w:szCs w:val="16"/>
                        </w:rPr>
                        <w:t>)</w:t>
                      </w:r>
                    </w:p>
                    <w:p w14:paraId="15F2D8EB" w14:textId="77777777" w:rsidR="00345F06" w:rsidRPr="00345F06" w:rsidRDefault="00345F06" w:rsidP="00345F06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345F06">
                        <w:rPr>
                          <w:sz w:val="16"/>
                          <w:szCs w:val="16"/>
                        </w:rPr>
                        <w:t>plt.figure</w:t>
                      </w:r>
                      <w:proofErr w:type="spellEnd"/>
                      <w:proofErr w:type="gramEnd"/>
                      <w:r w:rsidRPr="00345F06">
                        <w:rPr>
                          <w:sz w:val="16"/>
                          <w:szCs w:val="16"/>
                        </w:rPr>
                        <w:t>()</w:t>
                      </w:r>
                    </w:p>
                    <w:p w14:paraId="2078598F" w14:textId="77777777" w:rsidR="00345F06" w:rsidRPr="00345F06" w:rsidRDefault="00345F06" w:rsidP="00345F06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345F06">
                        <w:rPr>
                          <w:sz w:val="16"/>
                          <w:szCs w:val="16"/>
                        </w:rPr>
                        <w:t>plt.plot</w:t>
                      </w:r>
                      <w:proofErr w:type="spellEnd"/>
                      <w:proofErr w:type="gramEnd"/>
                      <w:r w:rsidRPr="00345F06">
                        <w:rPr>
                          <w:sz w:val="16"/>
                          <w:szCs w:val="16"/>
                        </w:rPr>
                        <w:t xml:space="preserve">(range(1, </w:t>
                      </w:r>
                      <w:proofErr w:type="spellStart"/>
                      <w:r w:rsidRPr="00345F06">
                        <w:rPr>
                          <w:sz w:val="16"/>
                          <w:szCs w:val="16"/>
                        </w:rPr>
                        <w:t>len</w:t>
                      </w:r>
                      <w:proofErr w:type="spellEnd"/>
                      <w:r w:rsidRPr="00345F06">
                        <w:rPr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345F06">
                        <w:rPr>
                          <w:sz w:val="16"/>
                          <w:szCs w:val="16"/>
                        </w:rPr>
                        <w:t>cumulative_variance</w:t>
                      </w:r>
                      <w:proofErr w:type="spellEnd"/>
                      <w:r w:rsidRPr="00345F06">
                        <w:rPr>
                          <w:sz w:val="16"/>
                          <w:szCs w:val="16"/>
                        </w:rPr>
                        <w:t xml:space="preserve">) + 1), </w:t>
                      </w:r>
                      <w:proofErr w:type="spellStart"/>
                      <w:r w:rsidRPr="00345F06">
                        <w:rPr>
                          <w:sz w:val="16"/>
                          <w:szCs w:val="16"/>
                        </w:rPr>
                        <w:t>cumulative_variance</w:t>
                      </w:r>
                      <w:proofErr w:type="spellEnd"/>
                      <w:r w:rsidRPr="00345F06">
                        <w:rPr>
                          <w:sz w:val="16"/>
                          <w:szCs w:val="16"/>
                        </w:rPr>
                        <w:t>, marker='o')</w:t>
                      </w:r>
                    </w:p>
                    <w:p w14:paraId="4410808A" w14:textId="77777777" w:rsidR="00345F06" w:rsidRPr="00345F06" w:rsidRDefault="00345F06" w:rsidP="00345F06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345F06">
                        <w:rPr>
                          <w:sz w:val="16"/>
                          <w:szCs w:val="16"/>
                        </w:rPr>
                        <w:t>plt.xlabel</w:t>
                      </w:r>
                      <w:proofErr w:type="spellEnd"/>
                      <w:proofErr w:type="gramEnd"/>
                      <w:r w:rsidRPr="00345F06">
                        <w:rPr>
                          <w:sz w:val="16"/>
                          <w:szCs w:val="16"/>
                        </w:rPr>
                        <w:t>('Principal Component')</w:t>
                      </w:r>
                    </w:p>
                    <w:p w14:paraId="482013CF" w14:textId="77777777" w:rsidR="00345F06" w:rsidRPr="00345F06" w:rsidRDefault="00345F06" w:rsidP="00345F06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345F06">
                        <w:rPr>
                          <w:sz w:val="16"/>
                          <w:szCs w:val="16"/>
                        </w:rPr>
                        <w:t>plt.ylabel</w:t>
                      </w:r>
                      <w:proofErr w:type="spellEnd"/>
                      <w:proofErr w:type="gramEnd"/>
                      <w:r w:rsidRPr="00345F06">
                        <w:rPr>
                          <w:sz w:val="16"/>
                          <w:szCs w:val="16"/>
                        </w:rPr>
                        <w:t>('Cumulative Variance Ratio')</w:t>
                      </w:r>
                    </w:p>
                    <w:p w14:paraId="11A4D8B3" w14:textId="77777777" w:rsidR="00345F06" w:rsidRPr="00345F06" w:rsidRDefault="00345F06" w:rsidP="00345F06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345F06">
                        <w:rPr>
                          <w:sz w:val="16"/>
                          <w:szCs w:val="16"/>
                        </w:rPr>
                        <w:t>plt.title</w:t>
                      </w:r>
                      <w:proofErr w:type="spellEnd"/>
                      <w:proofErr w:type="gramEnd"/>
                      <w:r w:rsidRPr="00345F06">
                        <w:rPr>
                          <w:sz w:val="16"/>
                          <w:szCs w:val="16"/>
                        </w:rPr>
                        <w:t>('Cumulative Variance')</w:t>
                      </w:r>
                    </w:p>
                    <w:p w14:paraId="7C19FF19" w14:textId="77777777" w:rsidR="00345F06" w:rsidRPr="00345F06" w:rsidRDefault="00345F06" w:rsidP="00345F06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345F06">
                        <w:rPr>
                          <w:sz w:val="16"/>
                          <w:szCs w:val="16"/>
                        </w:rPr>
                        <w:t>threshold_index</w:t>
                      </w:r>
                      <w:proofErr w:type="spellEnd"/>
                      <w:r w:rsidRPr="00345F06">
                        <w:rPr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proofErr w:type="gramStart"/>
                      <w:r w:rsidRPr="00345F06">
                        <w:rPr>
                          <w:sz w:val="16"/>
                          <w:szCs w:val="16"/>
                        </w:rPr>
                        <w:t>np.argmax</w:t>
                      </w:r>
                      <w:proofErr w:type="spellEnd"/>
                      <w:proofErr w:type="gramEnd"/>
                      <w:r w:rsidRPr="00345F06">
                        <w:rPr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345F06">
                        <w:rPr>
                          <w:sz w:val="16"/>
                          <w:szCs w:val="16"/>
                        </w:rPr>
                        <w:t>cumulative_variance</w:t>
                      </w:r>
                      <w:proofErr w:type="spellEnd"/>
                      <w:r w:rsidRPr="00345F06">
                        <w:rPr>
                          <w:sz w:val="16"/>
                          <w:szCs w:val="16"/>
                        </w:rPr>
                        <w:t xml:space="preserve"> &gt;= 0.95) + 1</w:t>
                      </w:r>
                    </w:p>
                    <w:p w14:paraId="0C5C6B81" w14:textId="77777777" w:rsidR="00345F06" w:rsidRPr="00345F06" w:rsidRDefault="00345F06" w:rsidP="00345F06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345F06">
                        <w:rPr>
                          <w:sz w:val="16"/>
                          <w:szCs w:val="16"/>
                        </w:rPr>
                        <w:t>plt.axvline</w:t>
                      </w:r>
                      <w:proofErr w:type="spellEnd"/>
                      <w:proofErr w:type="gramEnd"/>
                      <w:r w:rsidRPr="00345F06">
                        <w:rPr>
                          <w:sz w:val="16"/>
                          <w:szCs w:val="16"/>
                        </w:rPr>
                        <w:t>(x=</w:t>
                      </w:r>
                      <w:proofErr w:type="spellStart"/>
                      <w:r w:rsidRPr="00345F06">
                        <w:rPr>
                          <w:sz w:val="16"/>
                          <w:szCs w:val="16"/>
                        </w:rPr>
                        <w:t>threshold_index</w:t>
                      </w:r>
                      <w:proofErr w:type="spellEnd"/>
                      <w:r w:rsidRPr="00345F06">
                        <w:rPr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345F06">
                        <w:rPr>
                          <w:sz w:val="16"/>
                          <w:szCs w:val="16"/>
                        </w:rPr>
                        <w:t>color</w:t>
                      </w:r>
                      <w:proofErr w:type="spellEnd"/>
                      <w:r w:rsidRPr="00345F06">
                        <w:rPr>
                          <w:sz w:val="16"/>
                          <w:szCs w:val="16"/>
                        </w:rPr>
                        <w:t xml:space="preserve">='r', </w:t>
                      </w:r>
                      <w:proofErr w:type="spellStart"/>
                      <w:r w:rsidRPr="00345F06">
                        <w:rPr>
                          <w:sz w:val="16"/>
                          <w:szCs w:val="16"/>
                        </w:rPr>
                        <w:t>linestyle</w:t>
                      </w:r>
                      <w:proofErr w:type="spellEnd"/>
                      <w:r w:rsidRPr="00345F06">
                        <w:rPr>
                          <w:sz w:val="16"/>
                          <w:szCs w:val="16"/>
                        </w:rPr>
                        <w:t>='--', label='95% Threshold')</w:t>
                      </w:r>
                    </w:p>
                    <w:p w14:paraId="5094EC49" w14:textId="77777777" w:rsidR="00345F06" w:rsidRPr="00345F06" w:rsidRDefault="00345F06" w:rsidP="00345F06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345F06">
                        <w:rPr>
                          <w:sz w:val="16"/>
                          <w:szCs w:val="16"/>
                        </w:rPr>
                        <w:t>plt.legend</w:t>
                      </w:r>
                      <w:proofErr w:type="spellEnd"/>
                      <w:proofErr w:type="gramEnd"/>
                      <w:r w:rsidRPr="00345F06">
                        <w:rPr>
                          <w:sz w:val="16"/>
                          <w:szCs w:val="16"/>
                        </w:rPr>
                        <w:t>()</w:t>
                      </w:r>
                    </w:p>
                    <w:p w14:paraId="7C397DBD" w14:textId="77777777" w:rsidR="00345F06" w:rsidRPr="00345F06" w:rsidRDefault="00345F06" w:rsidP="00345F06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345F06">
                        <w:rPr>
                          <w:sz w:val="16"/>
                          <w:szCs w:val="16"/>
                        </w:rPr>
                        <w:t>plt.show</w:t>
                      </w:r>
                      <w:proofErr w:type="spellEnd"/>
                      <w:proofErr w:type="gramEnd"/>
                      <w:r w:rsidRPr="00345F06">
                        <w:rPr>
                          <w:sz w:val="16"/>
                          <w:szCs w:val="16"/>
                        </w:rPr>
                        <w:t>()</w:t>
                      </w:r>
                    </w:p>
                    <w:p w14:paraId="5A871A0A" w14:textId="77777777" w:rsidR="00A558C7" w:rsidRPr="006926F5" w:rsidRDefault="00A558C7" w:rsidP="00A558C7">
                      <w:pPr>
                        <w:pStyle w:val="NoSpacing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Pr="006E4382">
        <w:rPr>
          <w:b/>
          <w:bCs/>
        </w:rPr>
        <w:t>Code:</w:t>
      </w:r>
    </w:p>
    <w:p w14:paraId="36B3BE10" w14:textId="77777777" w:rsidR="00340CCD" w:rsidRDefault="00340CCD" w:rsidP="00A558C7">
      <w:pPr>
        <w:rPr>
          <w:b/>
          <w:bCs/>
        </w:rPr>
      </w:pPr>
    </w:p>
    <w:p w14:paraId="4542AD80" w14:textId="77777777" w:rsidR="00C91BF1" w:rsidRDefault="00C91BF1" w:rsidP="00A558C7">
      <w:pPr>
        <w:rPr>
          <w:b/>
          <w:bCs/>
        </w:rPr>
      </w:pPr>
    </w:p>
    <w:p w14:paraId="6541B54D" w14:textId="77777777" w:rsidR="00C91BF1" w:rsidRDefault="00C91BF1" w:rsidP="00A558C7">
      <w:pPr>
        <w:rPr>
          <w:b/>
          <w:bCs/>
        </w:rPr>
      </w:pPr>
    </w:p>
    <w:p w14:paraId="6949B16B" w14:textId="77777777" w:rsidR="00C91BF1" w:rsidRDefault="00C91BF1" w:rsidP="00A558C7">
      <w:pPr>
        <w:rPr>
          <w:b/>
          <w:bCs/>
        </w:rPr>
      </w:pPr>
    </w:p>
    <w:p w14:paraId="3A5203EC" w14:textId="77777777" w:rsidR="006E4382" w:rsidRDefault="006E4382" w:rsidP="00A558C7">
      <w:pPr>
        <w:rPr>
          <w:b/>
          <w:bCs/>
        </w:rPr>
      </w:pPr>
    </w:p>
    <w:p w14:paraId="6C3FAFDC" w14:textId="77777777" w:rsidR="00743941" w:rsidRDefault="00743941" w:rsidP="00A558C7">
      <w:pPr>
        <w:rPr>
          <w:b/>
          <w:bCs/>
        </w:rPr>
      </w:pPr>
    </w:p>
    <w:p w14:paraId="5DC2DF16" w14:textId="77777777" w:rsidR="00743941" w:rsidRDefault="00743941" w:rsidP="00A558C7">
      <w:pPr>
        <w:rPr>
          <w:b/>
          <w:bCs/>
        </w:rPr>
      </w:pPr>
    </w:p>
    <w:p w14:paraId="0CA88151" w14:textId="77777777" w:rsidR="00522B36" w:rsidRDefault="00522B36" w:rsidP="00A558C7">
      <w:pPr>
        <w:rPr>
          <w:b/>
          <w:bCs/>
        </w:rPr>
      </w:pPr>
    </w:p>
    <w:p w14:paraId="39DC9295" w14:textId="77777777" w:rsidR="00522B36" w:rsidRDefault="00522B36" w:rsidP="00A558C7">
      <w:pPr>
        <w:rPr>
          <w:b/>
          <w:bCs/>
        </w:rPr>
      </w:pPr>
    </w:p>
    <w:p w14:paraId="61A8ED65" w14:textId="77777777" w:rsidR="00522B36" w:rsidRDefault="00522B36" w:rsidP="00A558C7">
      <w:pPr>
        <w:rPr>
          <w:b/>
          <w:bCs/>
        </w:rPr>
      </w:pPr>
    </w:p>
    <w:p w14:paraId="57D53FF5" w14:textId="77777777" w:rsidR="00522B36" w:rsidRDefault="00522B36" w:rsidP="00A558C7">
      <w:pPr>
        <w:rPr>
          <w:b/>
          <w:bCs/>
        </w:rPr>
      </w:pPr>
    </w:p>
    <w:p w14:paraId="428228F9" w14:textId="77777777" w:rsidR="00522B36" w:rsidRDefault="00522B36" w:rsidP="00A558C7">
      <w:pPr>
        <w:rPr>
          <w:b/>
          <w:bCs/>
        </w:rPr>
      </w:pPr>
    </w:p>
    <w:p w14:paraId="14331736" w14:textId="77777777" w:rsidR="00522B36" w:rsidRDefault="00522B36" w:rsidP="00A558C7">
      <w:pPr>
        <w:rPr>
          <w:b/>
          <w:bCs/>
        </w:rPr>
      </w:pPr>
    </w:p>
    <w:p w14:paraId="440C2193" w14:textId="77777777" w:rsidR="00522B36" w:rsidRDefault="00522B36" w:rsidP="00A558C7">
      <w:pPr>
        <w:rPr>
          <w:b/>
          <w:bCs/>
        </w:rPr>
      </w:pPr>
    </w:p>
    <w:p w14:paraId="05EBF8C8" w14:textId="77777777" w:rsidR="00522B36" w:rsidRDefault="00522B36" w:rsidP="00A558C7">
      <w:pPr>
        <w:rPr>
          <w:b/>
          <w:bCs/>
        </w:rPr>
      </w:pPr>
    </w:p>
    <w:p w14:paraId="560F9823" w14:textId="068A625B" w:rsidR="00A558C7" w:rsidRPr="00C91BF1" w:rsidRDefault="00A558C7" w:rsidP="00A558C7">
      <w:pPr>
        <w:rPr>
          <w:noProof/>
        </w:rPr>
      </w:pPr>
      <w:r w:rsidRPr="003B60AD">
        <w:rPr>
          <w:b/>
          <w:bCs/>
        </w:rPr>
        <w:lastRenderedPageBreak/>
        <w:t>Output:</w:t>
      </w:r>
      <w:r w:rsidRPr="00672E85">
        <w:rPr>
          <w:noProof/>
        </w:rPr>
        <w:t xml:space="preserve"> </w:t>
      </w:r>
    </w:p>
    <w:p w14:paraId="2F4C5A4C" w14:textId="1B5F5467" w:rsidR="00A558C7" w:rsidRDefault="00DB6B86" w:rsidP="009A3158">
      <w:r>
        <w:rPr>
          <w:noProof/>
        </w:rPr>
        <w:drawing>
          <wp:inline distT="0" distB="0" distL="0" distR="0" wp14:anchorId="3335BA9A" wp14:editId="288F2B5A">
            <wp:extent cx="3812301" cy="2883512"/>
            <wp:effectExtent l="63500" t="63500" r="125095" b="127000"/>
            <wp:docPr id="1350680355" name="Picture 19" descr="A graph with a curv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80355" name="Picture 19" descr="A graph with a curved lin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3324" cy="2891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30D873" w14:textId="77777777" w:rsidR="00A558C7" w:rsidRDefault="00A558C7" w:rsidP="00A558C7">
      <w:pPr>
        <w:spacing w:after="160" w:line="259" w:lineRule="auto"/>
      </w:pPr>
      <w:r>
        <w:rPr>
          <w:i/>
          <w:iCs/>
        </w:rPr>
        <w:t>-------------------------------------------------------------------------------------------------------------- </w:t>
      </w:r>
    </w:p>
    <w:p w14:paraId="67D327D3" w14:textId="4E808444" w:rsidR="00361B99" w:rsidRDefault="00361B99" w:rsidP="00361B99">
      <w:pPr>
        <w:pStyle w:val="Heading2"/>
        <w:rPr>
          <w:rFonts w:eastAsia="Times New Roman"/>
        </w:rPr>
      </w:pPr>
      <w:bookmarkStart w:id="22" w:name="_Toc183218474"/>
      <w:r w:rsidRPr="007F369D">
        <w:rPr>
          <w:rFonts w:eastAsia="Times New Roman"/>
        </w:rPr>
        <w:t>Task</w:t>
      </w:r>
      <w:r>
        <w:rPr>
          <w:rFonts w:eastAsia="Times New Roman"/>
        </w:rPr>
        <w:t xml:space="preserve"> </w:t>
      </w:r>
      <w:r>
        <w:rPr>
          <w:rFonts w:eastAsia="Times New Roman"/>
        </w:rPr>
        <w:t>10</w:t>
      </w:r>
      <w:r>
        <w:rPr>
          <w:rFonts w:eastAsia="Times New Roman"/>
        </w:rPr>
        <w:t xml:space="preserve">: </w:t>
      </w:r>
      <w:r>
        <w:rPr>
          <w:rFonts w:eastAsia="Times New Roman"/>
        </w:rPr>
        <w:t>Normalised PCA</w:t>
      </w:r>
      <w:bookmarkEnd w:id="22"/>
    </w:p>
    <w:p w14:paraId="574470A7" w14:textId="77777777" w:rsidR="008C1284" w:rsidRDefault="008C1284" w:rsidP="008C1284"/>
    <w:p w14:paraId="1D4E7D66" w14:textId="7A37031D" w:rsidR="009E287D" w:rsidRDefault="009E287D" w:rsidP="009E287D">
      <w:r w:rsidRPr="008C1284">
        <w:t>T</w:t>
      </w:r>
      <w:r>
        <w:t>he returns dataset was normalised to have zero mean and unit variance t</w:t>
      </w:r>
      <w:r w:rsidRPr="008C1284">
        <w:t>o prevent stocks with large price ranges (e.g., Amazon, Apple) from dominating PCA results. Normal</w:t>
      </w:r>
      <w:r>
        <w:t>is</w:t>
      </w:r>
      <w:r w:rsidRPr="008C1284">
        <w:t>ation ensures that each stock is given equal weight</w:t>
      </w:r>
      <w:r>
        <w:t xml:space="preserve"> for</w:t>
      </w:r>
      <w:r>
        <w:t xml:space="preserve"> each stock, in the PCA pr</w:t>
      </w:r>
      <w:r>
        <w:t xml:space="preserve">ocess, </w:t>
      </w:r>
      <w:r>
        <w:t>leading to a</w:t>
      </w:r>
      <w:r>
        <w:t>n</w:t>
      </w:r>
      <w:r>
        <w:t xml:space="preserve"> analysis that captures broader trends. </w:t>
      </w:r>
    </w:p>
    <w:p w14:paraId="672D7005" w14:textId="06E167E8" w:rsidR="009E287D" w:rsidRDefault="009E287D" w:rsidP="009E287D"/>
    <w:p w14:paraId="72384D24" w14:textId="31656320" w:rsidR="004D0619" w:rsidRDefault="009E287D" w:rsidP="00361B99">
      <w:r>
        <w:t xml:space="preserve">The </w:t>
      </w:r>
      <w:proofErr w:type="gramStart"/>
      <w:r>
        <w:t>amount</w:t>
      </w:r>
      <w:proofErr w:type="gramEnd"/>
      <w:r>
        <w:t xml:space="preserve"> of elements needed to account for 95</w:t>
      </w:r>
      <w:r>
        <w:t>%</w:t>
      </w:r>
      <w:r>
        <w:t xml:space="preserve"> of the variance </w:t>
      </w:r>
      <w:r>
        <w:t>increased fr</w:t>
      </w:r>
      <w:r>
        <w:t>om 195 (without normali</w:t>
      </w:r>
      <w:r>
        <w:t>s</w:t>
      </w:r>
      <w:r>
        <w:t xml:space="preserve">ation) </w:t>
      </w:r>
      <w:r w:rsidR="00002099">
        <w:t>to</w:t>
      </w:r>
      <w:r>
        <w:t xml:space="preserve"> 216.</w:t>
      </w:r>
      <w:r w:rsidR="00002099">
        <w:t xml:space="preserve"> </w:t>
      </w:r>
      <w:r>
        <w:t>This trend is predictable as normali</w:t>
      </w:r>
      <w:r w:rsidR="00002099">
        <w:t>s</w:t>
      </w:r>
      <w:r>
        <w:t>ation distributes the variance uniformly among elements and lessens the influence of the few components.</w:t>
      </w:r>
    </w:p>
    <w:p w14:paraId="1C32A516" w14:textId="105BE83B" w:rsidR="00361B99" w:rsidRPr="004D0619" w:rsidRDefault="004D0619" w:rsidP="00361B99">
      <w:r w:rsidRPr="006926F5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6" behindDoc="1" locked="0" layoutInCell="1" allowOverlap="1" wp14:anchorId="6618EE01" wp14:editId="05D78361">
                <wp:simplePos x="0" y="0"/>
                <wp:positionH relativeFrom="column">
                  <wp:posOffset>-130810</wp:posOffset>
                </wp:positionH>
                <wp:positionV relativeFrom="paragraph">
                  <wp:posOffset>281814</wp:posOffset>
                </wp:positionV>
                <wp:extent cx="6062980" cy="1828800"/>
                <wp:effectExtent l="0" t="0" r="7620" b="7620"/>
                <wp:wrapTight wrapText="bothSides">
                  <wp:wrapPolygon edited="0">
                    <wp:start x="0" y="0"/>
                    <wp:lineTo x="0" y="21583"/>
                    <wp:lineTo x="21582" y="21583"/>
                    <wp:lineTo x="21582" y="0"/>
                    <wp:lineTo x="0" y="0"/>
                  </wp:wrapPolygon>
                </wp:wrapTight>
                <wp:docPr id="112900450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6298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12B4A2" w14:textId="77777777" w:rsidR="007432DB" w:rsidRPr="007432DB" w:rsidRDefault="007432DB" w:rsidP="007432DB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7432DB">
                              <w:rPr>
                                <w:sz w:val="16"/>
                                <w:szCs w:val="16"/>
                              </w:rPr>
                              <w:t># Task 10: Normalise data and repeat PCA</w:t>
                            </w:r>
                          </w:p>
                          <w:p w14:paraId="68A86644" w14:textId="77777777" w:rsidR="007432DB" w:rsidRPr="007432DB" w:rsidRDefault="007432DB" w:rsidP="007432DB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7432DB">
                              <w:rPr>
                                <w:sz w:val="16"/>
                                <w:szCs w:val="16"/>
                              </w:rPr>
                              <w:t>normalised_returns</w:t>
                            </w:r>
                            <w:proofErr w:type="spellEnd"/>
                            <w:r w:rsidRPr="007432DB">
                              <w:rPr>
                                <w:sz w:val="16"/>
                                <w:szCs w:val="16"/>
                              </w:rPr>
                              <w:t xml:space="preserve"> = (returns - </w:t>
                            </w:r>
                            <w:proofErr w:type="spellStart"/>
                            <w:proofErr w:type="gramStart"/>
                            <w:r w:rsidRPr="007432DB">
                              <w:rPr>
                                <w:sz w:val="16"/>
                                <w:szCs w:val="16"/>
                              </w:rPr>
                              <w:t>returns.mean</w:t>
                            </w:r>
                            <w:proofErr w:type="spellEnd"/>
                            <w:proofErr w:type="gramEnd"/>
                            <w:r w:rsidRPr="007432DB">
                              <w:rPr>
                                <w:sz w:val="16"/>
                                <w:szCs w:val="16"/>
                              </w:rPr>
                              <w:t xml:space="preserve">()) / </w:t>
                            </w:r>
                            <w:proofErr w:type="spellStart"/>
                            <w:r w:rsidRPr="007432DB">
                              <w:rPr>
                                <w:sz w:val="16"/>
                                <w:szCs w:val="16"/>
                              </w:rPr>
                              <w:t>returns.std</w:t>
                            </w:r>
                            <w:proofErr w:type="spellEnd"/>
                            <w:r w:rsidRPr="007432DB">
                              <w:rPr>
                                <w:sz w:val="16"/>
                                <w:szCs w:val="16"/>
                              </w:rPr>
                              <w:t>()</w:t>
                            </w:r>
                          </w:p>
                          <w:p w14:paraId="1F68407C" w14:textId="77777777" w:rsidR="007432DB" w:rsidRPr="007432DB" w:rsidRDefault="007432DB" w:rsidP="007432DB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7432DB">
                              <w:rPr>
                                <w:sz w:val="16"/>
                                <w:szCs w:val="16"/>
                              </w:rPr>
                              <w:t>pca_normalised</w:t>
                            </w:r>
                            <w:proofErr w:type="spellEnd"/>
                            <w:r w:rsidRPr="007432DB">
                              <w:rPr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gramStart"/>
                            <w:r w:rsidRPr="007432DB">
                              <w:rPr>
                                <w:sz w:val="16"/>
                                <w:szCs w:val="16"/>
                              </w:rPr>
                              <w:t>PCA(</w:t>
                            </w:r>
                            <w:proofErr w:type="gramEnd"/>
                            <w:r w:rsidRPr="007432DB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7D7E86DF" w14:textId="77777777" w:rsidR="007432DB" w:rsidRPr="007432DB" w:rsidRDefault="007432DB" w:rsidP="007432DB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7432DB">
                              <w:rPr>
                                <w:sz w:val="16"/>
                                <w:szCs w:val="16"/>
                              </w:rPr>
                              <w:t>pca_normalised.fit</w:t>
                            </w:r>
                            <w:proofErr w:type="spellEnd"/>
                            <w:r w:rsidRPr="007432DB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7432DB">
                              <w:rPr>
                                <w:sz w:val="16"/>
                                <w:szCs w:val="16"/>
                              </w:rPr>
                              <w:t>normalised_</w:t>
                            </w:r>
                            <w:proofErr w:type="gramStart"/>
                            <w:r w:rsidRPr="007432DB">
                              <w:rPr>
                                <w:sz w:val="16"/>
                                <w:szCs w:val="16"/>
                              </w:rPr>
                              <w:t>returns.fillna</w:t>
                            </w:r>
                            <w:proofErr w:type="spellEnd"/>
                            <w:proofErr w:type="gramEnd"/>
                            <w:r w:rsidRPr="007432DB">
                              <w:rPr>
                                <w:sz w:val="16"/>
                                <w:szCs w:val="16"/>
                              </w:rPr>
                              <w:t>(0))</w:t>
                            </w:r>
                          </w:p>
                          <w:p w14:paraId="7A091132" w14:textId="77777777" w:rsidR="007432DB" w:rsidRPr="007432DB" w:rsidRDefault="007432DB" w:rsidP="007432DB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7432DB">
                              <w:rPr>
                                <w:sz w:val="16"/>
                                <w:szCs w:val="16"/>
                              </w:rPr>
                              <w:t>explained_variance_normalised</w:t>
                            </w:r>
                            <w:proofErr w:type="spellEnd"/>
                            <w:r w:rsidRPr="007432DB">
                              <w:rPr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r w:rsidRPr="007432DB">
                              <w:rPr>
                                <w:sz w:val="16"/>
                                <w:szCs w:val="16"/>
                              </w:rPr>
                              <w:t>pca_</w:t>
                            </w:r>
                            <w:proofErr w:type="gramStart"/>
                            <w:r w:rsidRPr="007432DB">
                              <w:rPr>
                                <w:sz w:val="16"/>
                                <w:szCs w:val="16"/>
                              </w:rPr>
                              <w:t>normalised.explained</w:t>
                            </w:r>
                            <w:proofErr w:type="gramEnd"/>
                            <w:r w:rsidRPr="007432DB">
                              <w:rPr>
                                <w:sz w:val="16"/>
                                <w:szCs w:val="16"/>
                              </w:rPr>
                              <w:t>_variance_ratio</w:t>
                            </w:r>
                            <w:proofErr w:type="spellEnd"/>
                            <w:r w:rsidRPr="007432DB">
                              <w:rPr>
                                <w:sz w:val="16"/>
                                <w:szCs w:val="16"/>
                              </w:rPr>
                              <w:t>_</w:t>
                            </w:r>
                          </w:p>
                          <w:p w14:paraId="48E5927D" w14:textId="77777777" w:rsidR="007432DB" w:rsidRPr="007432DB" w:rsidRDefault="007432DB" w:rsidP="007432DB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7432DB">
                              <w:rPr>
                                <w:sz w:val="16"/>
                                <w:szCs w:val="16"/>
                              </w:rPr>
                              <w:t>cumulative_variance_normalised</w:t>
                            </w:r>
                            <w:proofErr w:type="spellEnd"/>
                            <w:r w:rsidRPr="007432DB">
                              <w:rPr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7432DB">
                              <w:rPr>
                                <w:sz w:val="16"/>
                                <w:szCs w:val="16"/>
                              </w:rPr>
                              <w:t>np.cumsum</w:t>
                            </w:r>
                            <w:proofErr w:type="spellEnd"/>
                            <w:proofErr w:type="gramEnd"/>
                            <w:r w:rsidRPr="007432DB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7432DB">
                              <w:rPr>
                                <w:sz w:val="16"/>
                                <w:szCs w:val="16"/>
                              </w:rPr>
                              <w:t>explained_variance_normalised</w:t>
                            </w:r>
                            <w:proofErr w:type="spellEnd"/>
                            <w:r w:rsidRPr="007432DB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2A31B1D5" w14:textId="77777777" w:rsidR="007432DB" w:rsidRPr="007432DB" w:rsidRDefault="007432DB" w:rsidP="007432DB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7432DB">
                              <w:rPr>
                                <w:sz w:val="16"/>
                                <w:szCs w:val="16"/>
                              </w:rPr>
                              <w:t>threshold_index_normalised</w:t>
                            </w:r>
                            <w:proofErr w:type="spellEnd"/>
                            <w:r w:rsidRPr="007432DB">
                              <w:rPr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7432DB">
                              <w:rPr>
                                <w:sz w:val="16"/>
                                <w:szCs w:val="16"/>
                              </w:rPr>
                              <w:t>np.argmax</w:t>
                            </w:r>
                            <w:proofErr w:type="spellEnd"/>
                            <w:proofErr w:type="gramEnd"/>
                            <w:r w:rsidRPr="007432DB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7432DB">
                              <w:rPr>
                                <w:sz w:val="16"/>
                                <w:szCs w:val="16"/>
                              </w:rPr>
                              <w:t>cumulative_variance_normalised</w:t>
                            </w:r>
                            <w:proofErr w:type="spellEnd"/>
                            <w:r w:rsidRPr="007432DB">
                              <w:rPr>
                                <w:sz w:val="16"/>
                                <w:szCs w:val="16"/>
                              </w:rPr>
                              <w:t xml:space="preserve"> &gt;= 0.95) + 1</w:t>
                            </w:r>
                          </w:p>
                          <w:p w14:paraId="4F800BD9" w14:textId="77777777" w:rsidR="007432DB" w:rsidRPr="007432DB" w:rsidRDefault="007432DB" w:rsidP="007432DB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E536B01" w14:textId="77777777" w:rsidR="007432DB" w:rsidRPr="007432DB" w:rsidRDefault="007432DB" w:rsidP="007432DB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7432DB">
                              <w:rPr>
                                <w:sz w:val="16"/>
                                <w:szCs w:val="16"/>
                              </w:rPr>
                              <w:t># Repeat plots for normalised data</w:t>
                            </w:r>
                          </w:p>
                          <w:p w14:paraId="613D0A22" w14:textId="77777777" w:rsidR="007432DB" w:rsidRPr="007432DB" w:rsidRDefault="007432DB" w:rsidP="007432DB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7432DB">
                              <w:rPr>
                                <w:sz w:val="16"/>
                                <w:szCs w:val="16"/>
                              </w:rPr>
                              <w:t>plt.figure</w:t>
                            </w:r>
                            <w:proofErr w:type="spellEnd"/>
                            <w:proofErr w:type="gramEnd"/>
                            <w:r w:rsidRPr="007432DB">
                              <w:rPr>
                                <w:sz w:val="16"/>
                                <w:szCs w:val="16"/>
                              </w:rPr>
                              <w:t>()</w:t>
                            </w:r>
                          </w:p>
                          <w:p w14:paraId="7DBAB575" w14:textId="77777777" w:rsidR="007432DB" w:rsidRPr="007432DB" w:rsidRDefault="007432DB" w:rsidP="007432DB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7432DB">
                              <w:rPr>
                                <w:sz w:val="16"/>
                                <w:szCs w:val="16"/>
                              </w:rPr>
                              <w:t>plt.bar</w:t>
                            </w:r>
                            <w:proofErr w:type="spellEnd"/>
                            <w:r w:rsidRPr="007432DB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7432DB">
                              <w:rPr>
                                <w:sz w:val="16"/>
                                <w:szCs w:val="16"/>
                              </w:rPr>
                              <w:t xml:space="preserve">range(1, 21), </w:t>
                            </w:r>
                            <w:proofErr w:type="spellStart"/>
                            <w:r w:rsidRPr="007432DB">
                              <w:rPr>
                                <w:sz w:val="16"/>
                                <w:szCs w:val="16"/>
                              </w:rPr>
                              <w:t>explained_variance_normalised</w:t>
                            </w:r>
                            <w:proofErr w:type="spellEnd"/>
                            <w:r w:rsidRPr="007432DB">
                              <w:rPr>
                                <w:sz w:val="16"/>
                                <w:szCs w:val="16"/>
                              </w:rPr>
                              <w:t>[:20])</w:t>
                            </w:r>
                          </w:p>
                          <w:p w14:paraId="7ED0340C" w14:textId="77777777" w:rsidR="007432DB" w:rsidRPr="007432DB" w:rsidRDefault="007432DB" w:rsidP="007432DB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7432DB">
                              <w:rPr>
                                <w:sz w:val="16"/>
                                <w:szCs w:val="16"/>
                              </w:rPr>
                              <w:t>plt.xlabel</w:t>
                            </w:r>
                            <w:proofErr w:type="spellEnd"/>
                            <w:proofErr w:type="gramEnd"/>
                            <w:r w:rsidRPr="007432DB">
                              <w:rPr>
                                <w:sz w:val="16"/>
                                <w:szCs w:val="16"/>
                              </w:rPr>
                              <w:t>('Principal Component')</w:t>
                            </w:r>
                          </w:p>
                          <w:p w14:paraId="1469BBCE" w14:textId="77777777" w:rsidR="007432DB" w:rsidRPr="007432DB" w:rsidRDefault="007432DB" w:rsidP="007432DB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7432DB">
                              <w:rPr>
                                <w:sz w:val="16"/>
                                <w:szCs w:val="16"/>
                              </w:rPr>
                              <w:t>plt.ylabel</w:t>
                            </w:r>
                            <w:proofErr w:type="spellEnd"/>
                            <w:proofErr w:type="gramEnd"/>
                            <w:r w:rsidRPr="007432DB">
                              <w:rPr>
                                <w:sz w:val="16"/>
                                <w:szCs w:val="16"/>
                              </w:rPr>
                              <w:t>('Explained Variance Ratio')</w:t>
                            </w:r>
                          </w:p>
                          <w:p w14:paraId="375682A9" w14:textId="77777777" w:rsidR="007432DB" w:rsidRPr="007432DB" w:rsidRDefault="007432DB" w:rsidP="007432DB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7432DB">
                              <w:rPr>
                                <w:sz w:val="16"/>
                                <w:szCs w:val="16"/>
                              </w:rPr>
                              <w:t>plt.title</w:t>
                            </w:r>
                            <w:proofErr w:type="spellEnd"/>
                            <w:proofErr w:type="gramEnd"/>
                            <w:r w:rsidRPr="007432DB">
                              <w:rPr>
                                <w:sz w:val="16"/>
                                <w:szCs w:val="16"/>
                              </w:rPr>
                              <w:t>('Top 20 Explained Variance Ratios (normalised Data)')</w:t>
                            </w:r>
                          </w:p>
                          <w:p w14:paraId="0CDF6969" w14:textId="77777777" w:rsidR="007432DB" w:rsidRPr="007432DB" w:rsidRDefault="007432DB" w:rsidP="007432DB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7432DB">
                              <w:rPr>
                                <w:sz w:val="16"/>
                                <w:szCs w:val="16"/>
                              </w:rPr>
                              <w:t>plt.axvline</w:t>
                            </w:r>
                            <w:proofErr w:type="spellEnd"/>
                            <w:proofErr w:type="gramEnd"/>
                            <w:r w:rsidRPr="007432DB">
                              <w:rPr>
                                <w:sz w:val="16"/>
                                <w:szCs w:val="16"/>
                              </w:rPr>
                              <w:t xml:space="preserve">(x=5, </w:t>
                            </w:r>
                            <w:proofErr w:type="spellStart"/>
                            <w:r w:rsidRPr="007432DB">
                              <w:rPr>
                                <w:sz w:val="16"/>
                                <w:szCs w:val="16"/>
                              </w:rPr>
                              <w:t>color</w:t>
                            </w:r>
                            <w:proofErr w:type="spellEnd"/>
                            <w:r w:rsidRPr="007432DB">
                              <w:rPr>
                                <w:sz w:val="16"/>
                                <w:szCs w:val="16"/>
                              </w:rPr>
                              <w:t xml:space="preserve">='r', </w:t>
                            </w:r>
                            <w:proofErr w:type="spellStart"/>
                            <w:r w:rsidRPr="007432DB">
                              <w:rPr>
                                <w:sz w:val="16"/>
                                <w:szCs w:val="16"/>
                              </w:rPr>
                              <w:t>linestyle</w:t>
                            </w:r>
                            <w:proofErr w:type="spellEnd"/>
                            <w:r w:rsidRPr="007432DB">
                              <w:rPr>
                                <w:sz w:val="16"/>
                                <w:szCs w:val="16"/>
                              </w:rPr>
                              <w:t>='--', label='Elbow')</w:t>
                            </w:r>
                          </w:p>
                          <w:p w14:paraId="71DB96B7" w14:textId="77777777" w:rsidR="007432DB" w:rsidRPr="007432DB" w:rsidRDefault="007432DB" w:rsidP="007432DB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7432DB">
                              <w:rPr>
                                <w:sz w:val="16"/>
                                <w:szCs w:val="16"/>
                              </w:rPr>
                              <w:t>plt.legend</w:t>
                            </w:r>
                            <w:proofErr w:type="spellEnd"/>
                            <w:proofErr w:type="gramEnd"/>
                            <w:r w:rsidRPr="007432DB">
                              <w:rPr>
                                <w:sz w:val="16"/>
                                <w:szCs w:val="16"/>
                              </w:rPr>
                              <w:t>()</w:t>
                            </w:r>
                          </w:p>
                          <w:p w14:paraId="1031E5D1" w14:textId="77777777" w:rsidR="007432DB" w:rsidRPr="007432DB" w:rsidRDefault="007432DB" w:rsidP="007432DB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7432DB">
                              <w:rPr>
                                <w:sz w:val="16"/>
                                <w:szCs w:val="16"/>
                              </w:rPr>
                              <w:t>plt.show</w:t>
                            </w:r>
                            <w:proofErr w:type="spellEnd"/>
                            <w:proofErr w:type="gramEnd"/>
                            <w:r w:rsidRPr="007432DB">
                              <w:rPr>
                                <w:sz w:val="16"/>
                                <w:szCs w:val="16"/>
                              </w:rPr>
                              <w:t>()</w:t>
                            </w:r>
                          </w:p>
                          <w:p w14:paraId="654A35A6" w14:textId="77777777" w:rsidR="007432DB" w:rsidRPr="007432DB" w:rsidRDefault="007432DB" w:rsidP="007432DB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AF92061" w14:textId="77777777" w:rsidR="007432DB" w:rsidRPr="007432DB" w:rsidRDefault="007432DB" w:rsidP="007432DB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7432DB">
                              <w:rPr>
                                <w:sz w:val="16"/>
                                <w:szCs w:val="16"/>
                              </w:rPr>
                              <w:t>plt.figure</w:t>
                            </w:r>
                            <w:proofErr w:type="spellEnd"/>
                            <w:proofErr w:type="gramEnd"/>
                            <w:r w:rsidRPr="007432DB">
                              <w:rPr>
                                <w:sz w:val="16"/>
                                <w:szCs w:val="16"/>
                              </w:rPr>
                              <w:t>()</w:t>
                            </w:r>
                          </w:p>
                          <w:p w14:paraId="725C2BD6" w14:textId="77777777" w:rsidR="007432DB" w:rsidRPr="007432DB" w:rsidRDefault="007432DB" w:rsidP="007432DB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7432DB">
                              <w:rPr>
                                <w:sz w:val="16"/>
                                <w:szCs w:val="16"/>
                              </w:rPr>
                              <w:t>plt.plot</w:t>
                            </w:r>
                            <w:proofErr w:type="spellEnd"/>
                            <w:proofErr w:type="gramEnd"/>
                            <w:r w:rsidRPr="007432DB">
                              <w:rPr>
                                <w:sz w:val="16"/>
                                <w:szCs w:val="16"/>
                              </w:rPr>
                              <w:t xml:space="preserve">(range(1, </w:t>
                            </w:r>
                            <w:proofErr w:type="spellStart"/>
                            <w:r w:rsidRPr="007432DB">
                              <w:rPr>
                                <w:sz w:val="16"/>
                                <w:szCs w:val="16"/>
                              </w:rPr>
                              <w:t>len</w:t>
                            </w:r>
                            <w:proofErr w:type="spellEnd"/>
                            <w:r w:rsidRPr="007432DB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7432DB">
                              <w:rPr>
                                <w:sz w:val="16"/>
                                <w:szCs w:val="16"/>
                              </w:rPr>
                              <w:t>cumulative_variance_normalised</w:t>
                            </w:r>
                            <w:proofErr w:type="spellEnd"/>
                            <w:r w:rsidRPr="007432DB">
                              <w:rPr>
                                <w:sz w:val="16"/>
                                <w:szCs w:val="16"/>
                              </w:rPr>
                              <w:t xml:space="preserve">) + 1), </w:t>
                            </w:r>
                            <w:proofErr w:type="spellStart"/>
                            <w:r w:rsidRPr="007432DB">
                              <w:rPr>
                                <w:sz w:val="16"/>
                                <w:szCs w:val="16"/>
                              </w:rPr>
                              <w:t>cumulative_variance_normalised</w:t>
                            </w:r>
                            <w:proofErr w:type="spellEnd"/>
                            <w:r w:rsidRPr="007432DB">
                              <w:rPr>
                                <w:sz w:val="16"/>
                                <w:szCs w:val="16"/>
                              </w:rPr>
                              <w:t>, marker='o')</w:t>
                            </w:r>
                          </w:p>
                          <w:p w14:paraId="550AA1A8" w14:textId="77777777" w:rsidR="007432DB" w:rsidRPr="007432DB" w:rsidRDefault="007432DB" w:rsidP="007432DB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7432DB">
                              <w:rPr>
                                <w:sz w:val="16"/>
                                <w:szCs w:val="16"/>
                              </w:rPr>
                              <w:t>plt.xlabel</w:t>
                            </w:r>
                            <w:proofErr w:type="spellEnd"/>
                            <w:proofErr w:type="gramEnd"/>
                            <w:r w:rsidRPr="007432DB">
                              <w:rPr>
                                <w:sz w:val="16"/>
                                <w:szCs w:val="16"/>
                              </w:rPr>
                              <w:t>('Principal Component')</w:t>
                            </w:r>
                          </w:p>
                          <w:p w14:paraId="13E8A00C" w14:textId="77777777" w:rsidR="007432DB" w:rsidRPr="007432DB" w:rsidRDefault="007432DB" w:rsidP="007432DB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7432DB">
                              <w:rPr>
                                <w:sz w:val="16"/>
                                <w:szCs w:val="16"/>
                              </w:rPr>
                              <w:t>plt.ylabel</w:t>
                            </w:r>
                            <w:proofErr w:type="spellEnd"/>
                            <w:proofErr w:type="gramEnd"/>
                            <w:r w:rsidRPr="007432DB">
                              <w:rPr>
                                <w:sz w:val="16"/>
                                <w:szCs w:val="16"/>
                              </w:rPr>
                              <w:t>('Cumulative Variance Ratio')</w:t>
                            </w:r>
                          </w:p>
                          <w:p w14:paraId="5E50A30E" w14:textId="77777777" w:rsidR="007432DB" w:rsidRPr="007432DB" w:rsidRDefault="007432DB" w:rsidP="007432DB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7432DB">
                              <w:rPr>
                                <w:sz w:val="16"/>
                                <w:szCs w:val="16"/>
                              </w:rPr>
                              <w:t>plt.title</w:t>
                            </w:r>
                            <w:proofErr w:type="spellEnd"/>
                            <w:proofErr w:type="gramEnd"/>
                            <w:r w:rsidRPr="007432DB">
                              <w:rPr>
                                <w:sz w:val="16"/>
                                <w:szCs w:val="16"/>
                              </w:rPr>
                              <w:t>('Cumulative Variance (normalised Data)')</w:t>
                            </w:r>
                          </w:p>
                          <w:p w14:paraId="568C40DA" w14:textId="77777777" w:rsidR="007432DB" w:rsidRPr="007432DB" w:rsidRDefault="007432DB" w:rsidP="007432DB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7432DB">
                              <w:rPr>
                                <w:sz w:val="16"/>
                                <w:szCs w:val="16"/>
                              </w:rPr>
                              <w:t>plt.axvline</w:t>
                            </w:r>
                            <w:proofErr w:type="spellEnd"/>
                            <w:proofErr w:type="gramEnd"/>
                            <w:r w:rsidRPr="007432DB">
                              <w:rPr>
                                <w:sz w:val="16"/>
                                <w:szCs w:val="16"/>
                              </w:rPr>
                              <w:t>(x=</w:t>
                            </w:r>
                            <w:proofErr w:type="spellStart"/>
                            <w:r w:rsidRPr="007432DB">
                              <w:rPr>
                                <w:sz w:val="16"/>
                                <w:szCs w:val="16"/>
                              </w:rPr>
                              <w:t>threshold_index_normalised</w:t>
                            </w:r>
                            <w:proofErr w:type="spellEnd"/>
                            <w:r w:rsidRPr="007432DB">
                              <w:rPr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7432DB">
                              <w:rPr>
                                <w:sz w:val="16"/>
                                <w:szCs w:val="16"/>
                              </w:rPr>
                              <w:t>color</w:t>
                            </w:r>
                            <w:proofErr w:type="spellEnd"/>
                            <w:r w:rsidRPr="007432DB">
                              <w:rPr>
                                <w:sz w:val="16"/>
                                <w:szCs w:val="16"/>
                              </w:rPr>
                              <w:t xml:space="preserve">='r', </w:t>
                            </w:r>
                            <w:proofErr w:type="spellStart"/>
                            <w:r w:rsidRPr="007432DB">
                              <w:rPr>
                                <w:sz w:val="16"/>
                                <w:szCs w:val="16"/>
                              </w:rPr>
                              <w:t>linestyle</w:t>
                            </w:r>
                            <w:proofErr w:type="spellEnd"/>
                            <w:r w:rsidRPr="007432DB">
                              <w:rPr>
                                <w:sz w:val="16"/>
                                <w:szCs w:val="16"/>
                              </w:rPr>
                              <w:t>='--', label='95% Threshold')</w:t>
                            </w:r>
                          </w:p>
                          <w:p w14:paraId="5DA0D332" w14:textId="77777777" w:rsidR="007432DB" w:rsidRPr="007432DB" w:rsidRDefault="007432DB" w:rsidP="007432DB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7432DB">
                              <w:rPr>
                                <w:sz w:val="16"/>
                                <w:szCs w:val="16"/>
                              </w:rPr>
                              <w:t>plt.legend</w:t>
                            </w:r>
                            <w:proofErr w:type="spellEnd"/>
                            <w:proofErr w:type="gramEnd"/>
                            <w:r w:rsidRPr="007432DB">
                              <w:rPr>
                                <w:sz w:val="16"/>
                                <w:szCs w:val="16"/>
                              </w:rPr>
                              <w:t>()</w:t>
                            </w:r>
                          </w:p>
                          <w:p w14:paraId="7DD3037F" w14:textId="77777777" w:rsidR="007432DB" w:rsidRPr="007432DB" w:rsidRDefault="007432DB" w:rsidP="007432DB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7432DB">
                              <w:rPr>
                                <w:sz w:val="16"/>
                                <w:szCs w:val="16"/>
                              </w:rPr>
                              <w:t>plt.show</w:t>
                            </w:r>
                            <w:proofErr w:type="spellEnd"/>
                            <w:proofErr w:type="gramEnd"/>
                            <w:r w:rsidRPr="007432DB">
                              <w:rPr>
                                <w:sz w:val="16"/>
                                <w:szCs w:val="16"/>
                              </w:rPr>
                              <w:t>()</w:t>
                            </w:r>
                          </w:p>
                          <w:p w14:paraId="233A1347" w14:textId="77777777" w:rsidR="007432DB" w:rsidRPr="007432DB" w:rsidRDefault="007432DB" w:rsidP="007432DB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0602531A" w14:textId="77777777" w:rsidR="007432DB" w:rsidRPr="007432DB" w:rsidRDefault="007432DB" w:rsidP="007432DB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7432DB">
                              <w:rPr>
                                <w:sz w:val="16"/>
                                <w:szCs w:val="16"/>
                              </w:rPr>
                              <w:t># Display results for cumulative variance</w:t>
                            </w:r>
                          </w:p>
                          <w:p w14:paraId="223ACACA" w14:textId="77777777" w:rsidR="007432DB" w:rsidRPr="007432DB" w:rsidRDefault="007432DB" w:rsidP="007432DB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7432DB">
                              <w:rPr>
                                <w:sz w:val="16"/>
                                <w:szCs w:val="16"/>
                              </w:rPr>
                              <w:t>print(</w:t>
                            </w:r>
                            <w:proofErr w:type="spellStart"/>
                            <w:proofErr w:type="gramEnd"/>
                            <w:r w:rsidRPr="007432DB">
                              <w:rPr>
                                <w:sz w:val="16"/>
                                <w:szCs w:val="16"/>
                              </w:rPr>
                              <w:t>f"Task</w:t>
                            </w:r>
                            <w:proofErr w:type="spellEnd"/>
                            <w:r w:rsidRPr="007432DB">
                              <w:rPr>
                                <w:sz w:val="16"/>
                                <w:szCs w:val="16"/>
                              </w:rPr>
                              <w:t xml:space="preserve"> 9c: Principal component for 95% variance: {</w:t>
                            </w:r>
                            <w:proofErr w:type="spellStart"/>
                            <w:r w:rsidRPr="007432DB">
                              <w:rPr>
                                <w:sz w:val="16"/>
                                <w:szCs w:val="16"/>
                              </w:rPr>
                              <w:t>threshold_index</w:t>
                            </w:r>
                            <w:proofErr w:type="spellEnd"/>
                            <w:r w:rsidRPr="007432DB">
                              <w:rPr>
                                <w:sz w:val="16"/>
                                <w:szCs w:val="16"/>
                              </w:rPr>
                              <w:t>}")</w:t>
                            </w:r>
                          </w:p>
                          <w:p w14:paraId="44825FA7" w14:textId="77777777" w:rsidR="007432DB" w:rsidRPr="007432DB" w:rsidRDefault="007432DB" w:rsidP="007432DB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7432DB">
                              <w:rPr>
                                <w:sz w:val="16"/>
                                <w:szCs w:val="16"/>
                              </w:rPr>
                              <w:t>print(</w:t>
                            </w:r>
                            <w:proofErr w:type="spellStart"/>
                            <w:proofErr w:type="gramEnd"/>
                            <w:r w:rsidRPr="007432DB">
                              <w:rPr>
                                <w:sz w:val="16"/>
                                <w:szCs w:val="16"/>
                              </w:rPr>
                              <w:t>f"Task</w:t>
                            </w:r>
                            <w:proofErr w:type="spellEnd"/>
                            <w:r w:rsidRPr="007432DB">
                              <w:rPr>
                                <w:sz w:val="16"/>
                                <w:szCs w:val="16"/>
                              </w:rPr>
                              <w:t xml:space="preserve"> 10d: Principal component for 95% variance (normalised): {</w:t>
                            </w:r>
                            <w:proofErr w:type="spellStart"/>
                            <w:r w:rsidRPr="007432DB">
                              <w:rPr>
                                <w:sz w:val="16"/>
                                <w:szCs w:val="16"/>
                              </w:rPr>
                              <w:t>threshold_index_normalised</w:t>
                            </w:r>
                            <w:proofErr w:type="spellEnd"/>
                            <w:r w:rsidRPr="007432DB">
                              <w:rPr>
                                <w:sz w:val="16"/>
                                <w:szCs w:val="16"/>
                              </w:rPr>
                              <w:t>}")</w:t>
                            </w:r>
                          </w:p>
                          <w:p w14:paraId="7C4D8BC8" w14:textId="77777777" w:rsidR="00361B99" w:rsidRPr="006926F5" w:rsidRDefault="00361B99" w:rsidP="00361B99">
                            <w:pPr>
                              <w:pStyle w:val="NoSpacing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18EE01" id="_x0000_s1038" type="#_x0000_t202" style="position:absolute;margin-left:-10.3pt;margin-top:22.2pt;width:477.4pt;height:2in;z-index:-2516295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" filled="f" strokeweight=".5pt">
                <v:textbox style="mso-fit-shape-to-text:t">
                  <w:txbxContent>
                    <w:p w14:paraId="0012B4A2" w14:textId="77777777" w:rsidR="007432DB" w:rsidRPr="007432DB" w:rsidRDefault="007432DB" w:rsidP="007432DB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7432DB">
                        <w:rPr>
                          <w:sz w:val="16"/>
                          <w:szCs w:val="16"/>
                        </w:rPr>
                        <w:t># Task 10: Normalise data and repeat PCA</w:t>
                      </w:r>
                    </w:p>
                    <w:p w14:paraId="68A86644" w14:textId="77777777" w:rsidR="007432DB" w:rsidRPr="007432DB" w:rsidRDefault="007432DB" w:rsidP="007432DB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7432DB">
                        <w:rPr>
                          <w:sz w:val="16"/>
                          <w:szCs w:val="16"/>
                        </w:rPr>
                        <w:t>normalised_returns</w:t>
                      </w:r>
                      <w:proofErr w:type="spellEnd"/>
                      <w:r w:rsidRPr="007432DB">
                        <w:rPr>
                          <w:sz w:val="16"/>
                          <w:szCs w:val="16"/>
                        </w:rPr>
                        <w:t xml:space="preserve"> = (returns - </w:t>
                      </w:r>
                      <w:proofErr w:type="spellStart"/>
                      <w:proofErr w:type="gramStart"/>
                      <w:r w:rsidRPr="007432DB">
                        <w:rPr>
                          <w:sz w:val="16"/>
                          <w:szCs w:val="16"/>
                        </w:rPr>
                        <w:t>returns.mean</w:t>
                      </w:r>
                      <w:proofErr w:type="spellEnd"/>
                      <w:proofErr w:type="gramEnd"/>
                      <w:r w:rsidRPr="007432DB">
                        <w:rPr>
                          <w:sz w:val="16"/>
                          <w:szCs w:val="16"/>
                        </w:rPr>
                        <w:t xml:space="preserve">()) / </w:t>
                      </w:r>
                      <w:proofErr w:type="spellStart"/>
                      <w:r w:rsidRPr="007432DB">
                        <w:rPr>
                          <w:sz w:val="16"/>
                          <w:szCs w:val="16"/>
                        </w:rPr>
                        <w:t>returns.std</w:t>
                      </w:r>
                      <w:proofErr w:type="spellEnd"/>
                      <w:r w:rsidRPr="007432DB">
                        <w:rPr>
                          <w:sz w:val="16"/>
                          <w:szCs w:val="16"/>
                        </w:rPr>
                        <w:t>()</w:t>
                      </w:r>
                    </w:p>
                    <w:p w14:paraId="1F68407C" w14:textId="77777777" w:rsidR="007432DB" w:rsidRPr="007432DB" w:rsidRDefault="007432DB" w:rsidP="007432DB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7432DB">
                        <w:rPr>
                          <w:sz w:val="16"/>
                          <w:szCs w:val="16"/>
                        </w:rPr>
                        <w:t>pca_normalised</w:t>
                      </w:r>
                      <w:proofErr w:type="spellEnd"/>
                      <w:r w:rsidRPr="007432DB">
                        <w:rPr>
                          <w:sz w:val="16"/>
                          <w:szCs w:val="16"/>
                        </w:rPr>
                        <w:t xml:space="preserve"> = </w:t>
                      </w:r>
                      <w:proofErr w:type="gramStart"/>
                      <w:r w:rsidRPr="007432DB">
                        <w:rPr>
                          <w:sz w:val="16"/>
                          <w:szCs w:val="16"/>
                        </w:rPr>
                        <w:t>PCA(</w:t>
                      </w:r>
                      <w:proofErr w:type="gramEnd"/>
                      <w:r w:rsidRPr="007432DB">
                        <w:rPr>
                          <w:sz w:val="16"/>
                          <w:szCs w:val="16"/>
                        </w:rPr>
                        <w:t>)</w:t>
                      </w:r>
                    </w:p>
                    <w:p w14:paraId="7D7E86DF" w14:textId="77777777" w:rsidR="007432DB" w:rsidRPr="007432DB" w:rsidRDefault="007432DB" w:rsidP="007432DB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7432DB">
                        <w:rPr>
                          <w:sz w:val="16"/>
                          <w:szCs w:val="16"/>
                        </w:rPr>
                        <w:t>pca_normalised.fit</w:t>
                      </w:r>
                      <w:proofErr w:type="spellEnd"/>
                      <w:r w:rsidRPr="007432DB">
                        <w:rPr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7432DB">
                        <w:rPr>
                          <w:sz w:val="16"/>
                          <w:szCs w:val="16"/>
                        </w:rPr>
                        <w:t>normalised_</w:t>
                      </w:r>
                      <w:proofErr w:type="gramStart"/>
                      <w:r w:rsidRPr="007432DB">
                        <w:rPr>
                          <w:sz w:val="16"/>
                          <w:szCs w:val="16"/>
                        </w:rPr>
                        <w:t>returns.fillna</w:t>
                      </w:r>
                      <w:proofErr w:type="spellEnd"/>
                      <w:proofErr w:type="gramEnd"/>
                      <w:r w:rsidRPr="007432DB">
                        <w:rPr>
                          <w:sz w:val="16"/>
                          <w:szCs w:val="16"/>
                        </w:rPr>
                        <w:t>(0))</w:t>
                      </w:r>
                    </w:p>
                    <w:p w14:paraId="7A091132" w14:textId="77777777" w:rsidR="007432DB" w:rsidRPr="007432DB" w:rsidRDefault="007432DB" w:rsidP="007432DB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7432DB">
                        <w:rPr>
                          <w:sz w:val="16"/>
                          <w:szCs w:val="16"/>
                        </w:rPr>
                        <w:t>explained_variance_normalised</w:t>
                      </w:r>
                      <w:proofErr w:type="spellEnd"/>
                      <w:r w:rsidRPr="007432DB">
                        <w:rPr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7432DB">
                        <w:rPr>
                          <w:sz w:val="16"/>
                          <w:szCs w:val="16"/>
                        </w:rPr>
                        <w:t>pca_</w:t>
                      </w:r>
                      <w:proofErr w:type="gramStart"/>
                      <w:r w:rsidRPr="007432DB">
                        <w:rPr>
                          <w:sz w:val="16"/>
                          <w:szCs w:val="16"/>
                        </w:rPr>
                        <w:t>normalised.explained</w:t>
                      </w:r>
                      <w:proofErr w:type="gramEnd"/>
                      <w:r w:rsidRPr="007432DB">
                        <w:rPr>
                          <w:sz w:val="16"/>
                          <w:szCs w:val="16"/>
                        </w:rPr>
                        <w:t>_variance_ratio</w:t>
                      </w:r>
                      <w:proofErr w:type="spellEnd"/>
                      <w:r w:rsidRPr="007432DB">
                        <w:rPr>
                          <w:sz w:val="16"/>
                          <w:szCs w:val="16"/>
                        </w:rPr>
                        <w:t>_</w:t>
                      </w:r>
                    </w:p>
                    <w:p w14:paraId="48E5927D" w14:textId="77777777" w:rsidR="007432DB" w:rsidRPr="007432DB" w:rsidRDefault="007432DB" w:rsidP="007432DB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7432DB">
                        <w:rPr>
                          <w:sz w:val="16"/>
                          <w:szCs w:val="16"/>
                        </w:rPr>
                        <w:t>cumulative_variance_normalised</w:t>
                      </w:r>
                      <w:proofErr w:type="spellEnd"/>
                      <w:r w:rsidRPr="007432DB">
                        <w:rPr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proofErr w:type="gramStart"/>
                      <w:r w:rsidRPr="007432DB">
                        <w:rPr>
                          <w:sz w:val="16"/>
                          <w:szCs w:val="16"/>
                        </w:rPr>
                        <w:t>np.cumsum</w:t>
                      </w:r>
                      <w:proofErr w:type="spellEnd"/>
                      <w:proofErr w:type="gramEnd"/>
                      <w:r w:rsidRPr="007432DB">
                        <w:rPr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7432DB">
                        <w:rPr>
                          <w:sz w:val="16"/>
                          <w:szCs w:val="16"/>
                        </w:rPr>
                        <w:t>explained_variance_normalised</w:t>
                      </w:r>
                      <w:proofErr w:type="spellEnd"/>
                      <w:r w:rsidRPr="007432DB">
                        <w:rPr>
                          <w:sz w:val="16"/>
                          <w:szCs w:val="16"/>
                        </w:rPr>
                        <w:t>)</w:t>
                      </w:r>
                    </w:p>
                    <w:p w14:paraId="2A31B1D5" w14:textId="77777777" w:rsidR="007432DB" w:rsidRPr="007432DB" w:rsidRDefault="007432DB" w:rsidP="007432DB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7432DB">
                        <w:rPr>
                          <w:sz w:val="16"/>
                          <w:szCs w:val="16"/>
                        </w:rPr>
                        <w:t>threshold_index_normalised</w:t>
                      </w:r>
                      <w:proofErr w:type="spellEnd"/>
                      <w:r w:rsidRPr="007432DB">
                        <w:rPr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proofErr w:type="gramStart"/>
                      <w:r w:rsidRPr="007432DB">
                        <w:rPr>
                          <w:sz w:val="16"/>
                          <w:szCs w:val="16"/>
                        </w:rPr>
                        <w:t>np.argmax</w:t>
                      </w:r>
                      <w:proofErr w:type="spellEnd"/>
                      <w:proofErr w:type="gramEnd"/>
                      <w:r w:rsidRPr="007432DB">
                        <w:rPr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7432DB">
                        <w:rPr>
                          <w:sz w:val="16"/>
                          <w:szCs w:val="16"/>
                        </w:rPr>
                        <w:t>cumulative_variance_normalised</w:t>
                      </w:r>
                      <w:proofErr w:type="spellEnd"/>
                      <w:r w:rsidRPr="007432DB">
                        <w:rPr>
                          <w:sz w:val="16"/>
                          <w:szCs w:val="16"/>
                        </w:rPr>
                        <w:t xml:space="preserve"> &gt;= 0.95) + 1</w:t>
                      </w:r>
                    </w:p>
                    <w:p w14:paraId="4F800BD9" w14:textId="77777777" w:rsidR="007432DB" w:rsidRPr="007432DB" w:rsidRDefault="007432DB" w:rsidP="007432DB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</w:p>
                    <w:p w14:paraId="7E536B01" w14:textId="77777777" w:rsidR="007432DB" w:rsidRPr="007432DB" w:rsidRDefault="007432DB" w:rsidP="007432DB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7432DB">
                        <w:rPr>
                          <w:sz w:val="16"/>
                          <w:szCs w:val="16"/>
                        </w:rPr>
                        <w:t># Repeat plots for normalised data</w:t>
                      </w:r>
                    </w:p>
                    <w:p w14:paraId="613D0A22" w14:textId="77777777" w:rsidR="007432DB" w:rsidRPr="007432DB" w:rsidRDefault="007432DB" w:rsidP="007432DB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7432DB">
                        <w:rPr>
                          <w:sz w:val="16"/>
                          <w:szCs w:val="16"/>
                        </w:rPr>
                        <w:t>plt.figure</w:t>
                      </w:r>
                      <w:proofErr w:type="spellEnd"/>
                      <w:proofErr w:type="gramEnd"/>
                      <w:r w:rsidRPr="007432DB">
                        <w:rPr>
                          <w:sz w:val="16"/>
                          <w:szCs w:val="16"/>
                        </w:rPr>
                        <w:t>()</w:t>
                      </w:r>
                    </w:p>
                    <w:p w14:paraId="7DBAB575" w14:textId="77777777" w:rsidR="007432DB" w:rsidRPr="007432DB" w:rsidRDefault="007432DB" w:rsidP="007432DB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7432DB">
                        <w:rPr>
                          <w:sz w:val="16"/>
                          <w:szCs w:val="16"/>
                        </w:rPr>
                        <w:t>plt.bar</w:t>
                      </w:r>
                      <w:proofErr w:type="spellEnd"/>
                      <w:r w:rsidRPr="007432DB">
                        <w:rPr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7432DB">
                        <w:rPr>
                          <w:sz w:val="16"/>
                          <w:szCs w:val="16"/>
                        </w:rPr>
                        <w:t xml:space="preserve">range(1, 21), </w:t>
                      </w:r>
                      <w:proofErr w:type="spellStart"/>
                      <w:r w:rsidRPr="007432DB">
                        <w:rPr>
                          <w:sz w:val="16"/>
                          <w:szCs w:val="16"/>
                        </w:rPr>
                        <w:t>explained_variance_normalised</w:t>
                      </w:r>
                      <w:proofErr w:type="spellEnd"/>
                      <w:r w:rsidRPr="007432DB">
                        <w:rPr>
                          <w:sz w:val="16"/>
                          <w:szCs w:val="16"/>
                        </w:rPr>
                        <w:t>[:20])</w:t>
                      </w:r>
                    </w:p>
                    <w:p w14:paraId="7ED0340C" w14:textId="77777777" w:rsidR="007432DB" w:rsidRPr="007432DB" w:rsidRDefault="007432DB" w:rsidP="007432DB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7432DB">
                        <w:rPr>
                          <w:sz w:val="16"/>
                          <w:szCs w:val="16"/>
                        </w:rPr>
                        <w:t>plt.xlabel</w:t>
                      </w:r>
                      <w:proofErr w:type="spellEnd"/>
                      <w:proofErr w:type="gramEnd"/>
                      <w:r w:rsidRPr="007432DB">
                        <w:rPr>
                          <w:sz w:val="16"/>
                          <w:szCs w:val="16"/>
                        </w:rPr>
                        <w:t>('Principal Component')</w:t>
                      </w:r>
                    </w:p>
                    <w:p w14:paraId="1469BBCE" w14:textId="77777777" w:rsidR="007432DB" w:rsidRPr="007432DB" w:rsidRDefault="007432DB" w:rsidP="007432DB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7432DB">
                        <w:rPr>
                          <w:sz w:val="16"/>
                          <w:szCs w:val="16"/>
                        </w:rPr>
                        <w:t>plt.ylabel</w:t>
                      </w:r>
                      <w:proofErr w:type="spellEnd"/>
                      <w:proofErr w:type="gramEnd"/>
                      <w:r w:rsidRPr="007432DB">
                        <w:rPr>
                          <w:sz w:val="16"/>
                          <w:szCs w:val="16"/>
                        </w:rPr>
                        <w:t>('Explained Variance Ratio')</w:t>
                      </w:r>
                    </w:p>
                    <w:p w14:paraId="375682A9" w14:textId="77777777" w:rsidR="007432DB" w:rsidRPr="007432DB" w:rsidRDefault="007432DB" w:rsidP="007432DB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7432DB">
                        <w:rPr>
                          <w:sz w:val="16"/>
                          <w:szCs w:val="16"/>
                        </w:rPr>
                        <w:t>plt.title</w:t>
                      </w:r>
                      <w:proofErr w:type="spellEnd"/>
                      <w:proofErr w:type="gramEnd"/>
                      <w:r w:rsidRPr="007432DB">
                        <w:rPr>
                          <w:sz w:val="16"/>
                          <w:szCs w:val="16"/>
                        </w:rPr>
                        <w:t>('Top 20 Explained Variance Ratios (normalised Data)')</w:t>
                      </w:r>
                    </w:p>
                    <w:p w14:paraId="0CDF6969" w14:textId="77777777" w:rsidR="007432DB" w:rsidRPr="007432DB" w:rsidRDefault="007432DB" w:rsidP="007432DB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7432DB">
                        <w:rPr>
                          <w:sz w:val="16"/>
                          <w:szCs w:val="16"/>
                        </w:rPr>
                        <w:t>plt.axvline</w:t>
                      </w:r>
                      <w:proofErr w:type="spellEnd"/>
                      <w:proofErr w:type="gramEnd"/>
                      <w:r w:rsidRPr="007432DB">
                        <w:rPr>
                          <w:sz w:val="16"/>
                          <w:szCs w:val="16"/>
                        </w:rPr>
                        <w:t xml:space="preserve">(x=5, </w:t>
                      </w:r>
                      <w:proofErr w:type="spellStart"/>
                      <w:r w:rsidRPr="007432DB">
                        <w:rPr>
                          <w:sz w:val="16"/>
                          <w:szCs w:val="16"/>
                        </w:rPr>
                        <w:t>color</w:t>
                      </w:r>
                      <w:proofErr w:type="spellEnd"/>
                      <w:r w:rsidRPr="007432DB">
                        <w:rPr>
                          <w:sz w:val="16"/>
                          <w:szCs w:val="16"/>
                        </w:rPr>
                        <w:t xml:space="preserve">='r', </w:t>
                      </w:r>
                      <w:proofErr w:type="spellStart"/>
                      <w:r w:rsidRPr="007432DB">
                        <w:rPr>
                          <w:sz w:val="16"/>
                          <w:szCs w:val="16"/>
                        </w:rPr>
                        <w:t>linestyle</w:t>
                      </w:r>
                      <w:proofErr w:type="spellEnd"/>
                      <w:r w:rsidRPr="007432DB">
                        <w:rPr>
                          <w:sz w:val="16"/>
                          <w:szCs w:val="16"/>
                        </w:rPr>
                        <w:t>='--', label='Elbow')</w:t>
                      </w:r>
                    </w:p>
                    <w:p w14:paraId="71DB96B7" w14:textId="77777777" w:rsidR="007432DB" w:rsidRPr="007432DB" w:rsidRDefault="007432DB" w:rsidP="007432DB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7432DB">
                        <w:rPr>
                          <w:sz w:val="16"/>
                          <w:szCs w:val="16"/>
                        </w:rPr>
                        <w:t>plt.legend</w:t>
                      </w:r>
                      <w:proofErr w:type="spellEnd"/>
                      <w:proofErr w:type="gramEnd"/>
                      <w:r w:rsidRPr="007432DB">
                        <w:rPr>
                          <w:sz w:val="16"/>
                          <w:szCs w:val="16"/>
                        </w:rPr>
                        <w:t>()</w:t>
                      </w:r>
                    </w:p>
                    <w:p w14:paraId="1031E5D1" w14:textId="77777777" w:rsidR="007432DB" w:rsidRPr="007432DB" w:rsidRDefault="007432DB" w:rsidP="007432DB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7432DB">
                        <w:rPr>
                          <w:sz w:val="16"/>
                          <w:szCs w:val="16"/>
                        </w:rPr>
                        <w:t>plt.show</w:t>
                      </w:r>
                      <w:proofErr w:type="spellEnd"/>
                      <w:proofErr w:type="gramEnd"/>
                      <w:r w:rsidRPr="007432DB">
                        <w:rPr>
                          <w:sz w:val="16"/>
                          <w:szCs w:val="16"/>
                        </w:rPr>
                        <w:t>()</w:t>
                      </w:r>
                    </w:p>
                    <w:p w14:paraId="654A35A6" w14:textId="77777777" w:rsidR="007432DB" w:rsidRPr="007432DB" w:rsidRDefault="007432DB" w:rsidP="007432DB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</w:p>
                    <w:p w14:paraId="6AF92061" w14:textId="77777777" w:rsidR="007432DB" w:rsidRPr="007432DB" w:rsidRDefault="007432DB" w:rsidP="007432DB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7432DB">
                        <w:rPr>
                          <w:sz w:val="16"/>
                          <w:szCs w:val="16"/>
                        </w:rPr>
                        <w:t>plt.figure</w:t>
                      </w:r>
                      <w:proofErr w:type="spellEnd"/>
                      <w:proofErr w:type="gramEnd"/>
                      <w:r w:rsidRPr="007432DB">
                        <w:rPr>
                          <w:sz w:val="16"/>
                          <w:szCs w:val="16"/>
                        </w:rPr>
                        <w:t>()</w:t>
                      </w:r>
                    </w:p>
                    <w:p w14:paraId="725C2BD6" w14:textId="77777777" w:rsidR="007432DB" w:rsidRPr="007432DB" w:rsidRDefault="007432DB" w:rsidP="007432DB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7432DB">
                        <w:rPr>
                          <w:sz w:val="16"/>
                          <w:szCs w:val="16"/>
                        </w:rPr>
                        <w:t>plt.plot</w:t>
                      </w:r>
                      <w:proofErr w:type="spellEnd"/>
                      <w:proofErr w:type="gramEnd"/>
                      <w:r w:rsidRPr="007432DB">
                        <w:rPr>
                          <w:sz w:val="16"/>
                          <w:szCs w:val="16"/>
                        </w:rPr>
                        <w:t xml:space="preserve">(range(1, </w:t>
                      </w:r>
                      <w:proofErr w:type="spellStart"/>
                      <w:r w:rsidRPr="007432DB">
                        <w:rPr>
                          <w:sz w:val="16"/>
                          <w:szCs w:val="16"/>
                        </w:rPr>
                        <w:t>len</w:t>
                      </w:r>
                      <w:proofErr w:type="spellEnd"/>
                      <w:r w:rsidRPr="007432DB">
                        <w:rPr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7432DB">
                        <w:rPr>
                          <w:sz w:val="16"/>
                          <w:szCs w:val="16"/>
                        </w:rPr>
                        <w:t>cumulative_variance_normalised</w:t>
                      </w:r>
                      <w:proofErr w:type="spellEnd"/>
                      <w:r w:rsidRPr="007432DB">
                        <w:rPr>
                          <w:sz w:val="16"/>
                          <w:szCs w:val="16"/>
                        </w:rPr>
                        <w:t xml:space="preserve">) + 1), </w:t>
                      </w:r>
                      <w:proofErr w:type="spellStart"/>
                      <w:r w:rsidRPr="007432DB">
                        <w:rPr>
                          <w:sz w:val="16"/>
                          <w:szCs w:val="16"/>
                        </w:rPr>
                        <w:t>cumulative_variance_normalised</w:t>
                      </w:r>
                      <w:proofErr w:type="spellEnd"/>
                      <w:r w:rsidRPr="007432DB">
                        <w:rPr>
                          <w:sz w:val="16"/>
                          <w:szCs w:val="16"/>
                        </w:rPr>
                        <w:t>, marker='o')</w:t>
                      </w:r>
                    </w:p>
                    <w:p w14:paraId="550AA1A8" w14:textId="77777777" w:rsidR="007432DB" w:rsidRPr="007432DB" w:rsidRDefault="007432DB" w:rsidP="007432DB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7432DB">
                        <w:rPr>
                          <w:sz w:val="16"/>
                          <w:szCs w:val="16"/>
                        </w:rPr>
                        <w:t>plt.xlabel</w:t>
                      </w:r>
                      <w:proofErr w:type="spellEnd"/>
                      <w:proofErr w:type="gramEnd"/>
                      <w:r w:rsidRPr="007432DB">
                        <w:rPr>
                          <w:sz w:val="16"/>
                          <w:szCs w:val="16"/>
                        </w:rPr>
                        <w:t>('Principal Component')</w:t>
                      </w:r>
                    </w:p>
                    <w:p w14:paraId="13E8A00C" w14:textId="77777777" w:rsidR="007432DB" w:rsidRPr="007432DB" w:rsidRDefault="007432DB" w:rsidP="007432DB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7432DB">
                        <w:rPr>
                          <w:sz w:val="16"/>
                          <w:szCs w:val="16"/>
                        </w:rPr>
                        <w:t>plt.ylabel</w:t>
                      </w:r>
                      <w:proofErr w:type="spellEnd"/>
                      <w:proofErr w:type="gramEnd"/>
                      <w:r w:rsidRPr="007432DB">
                        <w:rPr>
                          <w:sz w:val="16"/>
                          <w:szCs w:val="16"/>
                        </w:rPr>
                        <w:t>('Cumulative Variance Ratio')</w:t>
                      </w:r>
                    </w:p>
                    <w:p w14:paraId="5E50A30E" w14:textId="77777777" w:rsidR="007432DB" w:rsidRPr="007432DB" w:rsidRDefault="007432DB" w:rsidP="007432DB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7432DB">
                        <w:rPr>
                          <w:sz w:val="16"/>
                          <w:szCs w:val="16"/>
                        </w:rPr>
                        <w:t>plt.title</w:t>
                      </w:r>
                      <w:proofErr w:type="spellEnd"/>
                      <w:proofErr w:type="gramEnd"/>
                      <w:r w:rsidRPr="007432DB">
                        <w:rPr>
                          <w:sz w:val="16"/>
                          <w:szCs w:val="16"/>
                        </w:rPr>
                        <w:t>('Cumulative Variance (normalised Data)')</w:t>
                      </w:r>
                    </w:p>
                    <w:p w14:paraId="568C40DA" w14:textId="77777777" w:rsidR="007432DB" w:rsidRPr="007432DB" w:rsidRDefault="007432DB" w:rsidP="007432DB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7432DB">
                        <w:rPr>
                          <w:sz w:val="16"/>
                          <w:szCs w:val="16"/>
                        </w:rPr>
                        <w:t>plt.axvline</w:t>
                      </w:r>
                      <w:proofErr w:type="spellEnd"/>
                      <w:proofErr w:type="gramEnd"/>
                      <w:r w:rsidRPr="007432DB">
                        <w:rPr>
                          <w:sz w:val="16"/>
                          <w:szCs w:val="16"/>
                        </w:rPr>
                        <w:t>(x=</w:t>
                      </w:r>
                      <w:proofErr w:type="spellStart"/>
                      <w:r w:rsidRPr="007432DB">
                        <w:rPr>
                          <w:sz w:val="16"/>
                          <w:szCs w:val="16"/>
                        </w:rPr>
                        <w:t>threshold_index_normalised</w:t>
                      </w:r>
                      <w:proofErr w:type="spellEnd"/>
                      <w:r w:rsidRPr="007432DB">
                        <w:rPr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7432DB">
                        <w:rPr>
                          <w:sz w:val="16"/>
                          <w:szCs w:val="16"/>
                        </w:rPr>
                        <w:t>color</w:t>
                      </w:r>
                      <w:proofErr w:type="spellEnd"/>
                      <w:r w:rsidRPr="007432DB">
                        <w:rPr>
                          <w:sz w:val="16"/>
                          <w:szCs w:val="16"/>
                        </w:rPr>
                        <w:t xml:space="preserve">='r', </w:t>
                      </w:r>
                      <w:proofErr w:type="spellStart"/>
                      <w:r w:rsidRPr="007432DB">
                        <w:rPr>
                          <w:sz w:val="16"/>
                          <w:szCs w:val="16"/>
                        </w:rPr>
                        <w:t>linestyle</w:t>
                      </w:r>
                      <w:proofErr w:type="spellEnd"/>
                      <w:r w:rsidRPr="007432DB">
                        <w:rPr>
                          <w:sz w:val="16"/>
                          <w:szCs w:val="16"/>
                        </w:rPr>
                        <w:t>='--', label='95% Threshold')</w:t>
                      </w:r>
                    </w:p>
                    <w:p w14:paraId="5DA0D332" w14:textId="77777777" w:rsidR="007432DB" w:rsidRPr="007432DB" w:rsidRDefault="007432DB" w:rsidP="007432DB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7432DB">
                        <w:rPr>
                          <w:sz w:val="16"/>
                          <w:szCs w:val="16"/>
                        </w:rPr>
                        <w:t>plt.legend</w:t>
                      </w:r>
                      <w:proofErr w:type="spellEnd"/>
                      <w:proofErr w:type="gramEnd"/>
                      <w:r w:rsidRPr="007432DB">
                        <w:rPr>
                          <w:sz w:val="16"/>
                          <w:szCs w:val="16"/>
                        </w:rPr>
                        <w:t>()</w:t>
                      </w:r>
                    </w:p>
                    <w:p w14:paraId="7DD3037F" w14:textId="77777777" w:rsidR="007432DB" w:rsidRPr="007432DB" w:rsidRDefault="007432DB" w:rsidP="007432DB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7432DB">
                        <w:rPr>
                          <w:sz w:val="16"/>
                          <w:szCs w:val="16"/>
                        </w:rPr>
                        <w:t>plt.show</w:t>
                      </w:r>
                      <w:proofErr w:type="spellEnd"/>
                      <w:proofErr w:type="gramEnd"/>
                      <w:r w:rsidRPr="007432DB">
                        <w:rPr>
                          <w:sz w:val="16"/>
                          <w:szCs w:val="16"/>
                        </w:rPr>
                        <w:t>()</w:t>
                      </w:r>
                    </w:p>
                    <w:p w14:paraId="233A1347" w14:textId="77777777" w:rsidR="007432DB" w:rsidRPr="007432DB" w:rsidRDefault="007432DB" w:rsidP="007432DB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</w:p>
                    <w:p w14:paraId="0602531A" w14:textId="77777777" w:rsidR="007432DB" w:rsidRPr="007432DB" w:rsidRDefault="007432DB" w:rsidP="007432DB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r w:rsidRPr="007432DB">
                        <w:rPr>
                          <w:sz w:val="16"/>
                          <w:szCs w:val="16"/>
                        </w:rPr>
                        <w:t># Display results for cumulative variance</w:t>
                      </w:r>
                    </w:p>
                    <w:p w14:paraId="223ACACA" w14:textId="77777777" w:rsidR="007432DB" w:rsidRPr="007432DB" w:rsidRDefault="007432DB" w:rsidP="007432DB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7432DB">
                        <w:rPr>
                          <w:sz w:val="16"/>
                          <w:szCs w:val="16"/>
                        </w:rPr>
                        <w:t>print(</w:t>
                      </w:r>
                      <w:proofErr w:type="spellStart"/>
                      <w:proofErr w:type="gramEnd"/>
                      <w:r w:rsidRPr="007432DB">
                        <w:rPr>
                          <w:sz w:val="16"/>
                          <w:szCs w:val="16"/>
                        </w:rPr>
                        <w:t>f"Task</w:t>
                      </w:r>
                      <w:proofErr w:type="spellEnd"/>
                      <w:r w:rsidRPr="007432DB">
                        <w:rPr>
                          <w:sz w:val="16"/>
                          <w:szCs w:val="16"/>
                        </w:rPr>
                        <w:t xml:space="preserve"> 9c: Principal component for 95% variance: {</w:t>
                      </w:r>
                      <w:proofErr w:type="spellStart"/>
                      <w:r w:rsidRPr="007432DB">
                        <w:rPr>
                          <w:sz w:val="16"/>
                          <w:szCs w:val="16"/>
                        </w:rPr>
                        <w:t>threshold_index</w:t>
                      </w:r>
                      <w:proofErr w:type="spellEnd"/>
                      <w:r w:rsidRPr="007432DB">
                        <w:rPr>
                          <w:sz w:val="16"/>
                          <w:szCs w:val="16"/>
                        </w:rPr>
                        <w:t>}")</w:t>
                      </w:r>
                    </w:p>
                    <w:p w14:paraId="44825FA7" w14:textId="77777777" w:rsidR="007432DB" w:rsidRPr="007432DB" w:rsidRDefault="007432DB" w:rsidP="007432DB">
                      <w:pPr>
                        <w:pStyle w:val="NoSpacing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7432DB">
                        <w:rPr>
                          <w:sz w:val="16"/>
                          <w:szCs w:val="16"/>
                        </w:rPr>
                        <w:t>print(</w:t>
                      </w:r>
                      <w:proofErr w:type="spellStart"/>
                      <w:proofErr w:type="gramEnd"/>
                      <w:r w:rsidRPr="007432DB">
                        <w:rPr>
                          <w:sz w:val="16"/>
                          <w:szCs w:val="16"/>
                        </w:rPr>
                        <w:t>f"Task</w:t>
                      </w:r>
                      <w:proofErr w:type="spellEnd"/>
                      <w:r w:rsidRPr="007432DB">
                        <w:rPr>
                          <w:sz w:val="16"/>
                          <w:szCs w:val="16"/>
                        </w:rPr>
                        <w:t xml:space="preserve"> 10d: Principal component for 95% variance (normalised): {</w:t>
                      </w:r>
                      <w:proofErr w:type="spellStart"/>
                      <w:r w:rsidRPr="007432DB">
                        <w:rPr>
                          <w:sz w:val="16"/>
                          <w:szCs w:val="16"/>
                        </w:rPr>
                        <w:t>threshold_index_normalised</w:t>
                      </w:r>
                      <w:proofErr w:type="spellEnd"/>
                      <w:r w:rsidRPr="007432DB">
                        <w:rPr>
                          <w:sz w:val="16"/>
                          <w:szCs w:val="16"/>
                        </w:rPr>
                        <w:t>}")</w:t>
                      </w:r>
                    </w:p>
                    <w:p w14:paraId="7C4D8BC8" w14:textId="77777777" w:rsidR="00361B99" w:rsidRPr="006926F5" w:rsidRDefault="00361B99" w:rsidP="00361B99">
                      <w:pPr>
                        <w:pStyle w:val="NoSpacing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="00361B99" w:rsidRPr="006926F5">
        <w:rPr>
          <w:b/>
          <w:bCs/>
        </w:rPr>
        <w:t>Code:</w:t>
      </w:r>
    </w:p>
    <w:p w14:paraId="5C01FAE8" w14:textId="77777777" w:rsidR="00C91BF1" w:rsidRDefault="00C91BF1" w:rsidP="00361B99">
      <w:pPr>
        <w:rPr>
          <w:b/>
          <w:bCs/>
        </w:rPr>
      </w:pPr>
    </w:p>
    <w:p w14:paraId="63B70E33" w14:textId="3506AC05" w:rsidR="00361B99" w:rsidRDefault="00361B99" w:rsidP="00361B99">
      <w:pPr>
        <w:rPr>
          <w:noProof/>
        </w:rPr>
      </w:pPr>
      <w:r w:rsidRPr="003B60AD">
        <w:rPr>
          <w:b/>
          <w:bCs/>
        </w:rPr>
        <w:t>Output:</w:t>
      </w:r>
      <w:r w:rsidRPr="00672E85">
        <w:rPr>
          <w:noProof/>
        </w:rPr>
        <w:t xml:space="preserve"> </w:t>
      </w:r>
    </w:p>
    <w:p w14:paraId="00A8B258" w14:textId="21D8A2DD" w:rsidR="00361B99" w:rsidRPr="00304669" w:rsidRDefault="00C91BF1" w:rsidP="00361B99">
      <w:pPr>
        <w:rPr>
          <w:b/>
          <w:bCs/>
        </w:rPr>
      </w:pPr>
      <w:r>
        <w:rPr>
          <w:noProof/>
        </w:rPr>
        <w:drawing>
          <wp:inline distT="0" distB="0" distL="0" distR="0" wp14:anchorId="0EECC743" wp14:editId="459AEAD0">
            <wp:extent cx="4126858" cy="3141552"/>
            <wp:effectExtent l="63500" t="63500" r="128270" b="122555"/>
            <wp:docPr id="482568857" name="Picture 20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568857" name="Picture 20" descr="A graph with a red lin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5446" cy="31633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CE7817" w14:textId="0BBF36E7" w:rsidR="00361B99" w:rsidRDefault="00C91BF1" w:rsidP="009A3158">
      <w:r>
        <w:rPr>
          <w:noProof/>
        </w:rPr>
        <w:lastRenderedPageBreak/>
        <w:drawing>
          <wp:inline distT="0" distB="0" distL="0" distR="0" wp14:anchorId="41A9F04B" wp14:editId="53036DDF">
            <wp:extent cx="4065006" cy="2997188"/>
            <wp:effectExtent l="63500" t="63500" r="126365" b="127635"/>
            <wp:docPr id="1571526098" name="Picture 21" descr="A blue curve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526098" name="Picture 21" descr="A blue curve with a red lin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565" cy="30027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39A505" w14:textId="0ACC066A" w:rsidR="005143B8" w:rsidRPr="005143B8" w:rsidRDefault="005143B8" w:rsidP="005143B8">
      <w:pPr>
        <w:pStyle w:val="ListParagraph"/>
        <w:numPr>
          <w:ilvl w:val="0"/>
          <w:numId w:val="21"/>
        </w:numPr>
        <w:spacing w:after="160" w:line="259" w:lineRule="auto"/>
      </w:pPr>
      <w:r w:rsidRPr="005143B8">
        <w:t>The PCA analysis of normali</w:t>
      </w:r>
      <w:r>
        <w:t>s</w:t>
      </w:r>
      <w:r w:rsidRPr="005143B8">
        <w:t xml:space="preserve">ed data </w:t>
      </w:r>
      <w:r>
        <w:t xml:space="preserve">highlights </w:t>
      </w:r>
      <w:r w:rsidRPr="005143B8">
        <w:t>that individual stocks contribute more evenly to the overall variance.</w:t>
      </w:r>
    </w:p>
    <w:p w14:paraId="5F8CFC37" w14:textId="4D0E3BB9" w:rsidR="008C1284" w:rsidRPr="005143B8" w:rsidRDefault="005143B8" w:rsidP="005143B8">
      <w:pPr>
        <w:pStyle w:val="ListParagraph"/>
        <w:numPr>
          <w:ilvl w:val="0"/>
          <w:numId w:val="21"/>
        </w:numPr>
        <w:spacing w:after="160" w:line="259" w:lineRule="auto"/>
      </w:pPr>
      <w:r w:rsidRPr="005143B8">
        <w:t>The normali</w:t>
      </w:r>
      <w:r>
        <w:t>s</w:t>
      </w:r>
      <w:r w:rsidRPr="005143B8">
        <w:t xml:space="preserve">ed results </w:t>
      </w:r>
      <w:r w:rsidR="00002099">
        <w:t>benefit</w:t>
      </w:r>
      <w:r w:rsidRPr="005143B8">
        <w:t xml:space="preserve"> financial models that rely on relative importance rather than absolute scale.</w:t>
      </w:r>
    </w:p>
    <w:p w14:paraId="364A9AF1" w14:textId="77777777" w:rsidR="008C1284" w:rsidRDefault="008C1284" w:rsidP="00361B99">
      <w:pPr>
        <w:spacing w:after="160" w:line="259" w:lineRule="auto"/>
        <w:rPr>
          <w:i/>
          <w:iCs/>
        </w:rPr>
      </w:pPr>
    </w:p>
    <w:p w14:paraId="25E1E4F2" w14:textId="3EB4B9D9" w:rsidR="00361B99" w:rsidRDefault="00361B99" w:rsidP="00361B99">
      <w:pPr>
        <w:spacing w:after="160" w:line="259" w:lineRule="auto"/>
      </w:pPr>
      <w:r>
        <w:rPr>
          <w:i/>
          <w:iCs/>
        </w:rPr>
        <w:t>-------------------------------------------------------------------------------------------------------------- </w:t>
      </w:r>
    </w:p>
    <w:p w14:paraId="3CFC1146" w14:textId="66B018CA" w:rsidR="00B27ADE" w:rsidRDefault="00A26C63" w:rsidP="00347063">
      <w:pPr>
        <w:pStyle w:val="PSHeader"/>
      </w:pPr>
      <w:bookmarkStart w:id="23" w:name="_Toc181929239"/>
      <w:bookmarkStart w:id="24" w:name="_Toc183218475"/>
      <w:bookmarkEnd w:id="19"/>
      <w:r>
        <w:t>Interpretation of PCA Results</w:t>
      </w:r>
      <w:bookmarkEnd w:id="24"/>
    </w:p>
    <w:p w14:paraId="547E6332" w14:textId="77777777" w:rsidR="00971501" w:rsidRPr="00971501" w:rsidRDefault="00971501" w:rsidP="00971501">
      <w:pPr>
        <w:rPr>
          <w:rFonts w:eastAsiaTheme="majorEastAsia"/>
        </w:rPr>
      </w:pPr>
      <w:r w:rsidRPr="00971501">
        <w:rPr>
          <w:rFonts w:eastAsiaTheme="majorEastAsia"/>
        </w:rPr>
        <w:t>The PCA results highlight the following:</w:t>
      </w:r>
    </w:p>
    <w:p w14:paraId="2A037A72" w14:textId="6697ED43" w:rsidR="003F080C" w:rsidRDefault="00A97E9A" w:rsidP="003F080C">
      <w:pPr>
        <w:pStyle w:val="ListParagraph"/>
        <w:numPr>
          <w:ilvl w:val="0"/>
          <w:numId w:val="27"/>
        </w:numPr>
        <w:rPr>
          <w:rFonts w:eastAsiaTheme="majorEastAsia"/>
        </w:rPr>
      </w:pPr>
      <w:r w:rsidRPr="00A26C63">
        <w:rPr>
          <w:rFonts w:eastAsiaTheme="majorEastAsia"/>
        </w:rPr>
        <w:t xml:space="preserve">The first principal component explains 43.65% of the variance, </w:t>
      </w:r>
      <w:r>
        <w:rPr>
          <w:rFonts w:eastAsiaTheme="majorEastAsia"/>
        </w:rPr>
        <w:t>which reflects that there are</w:t>
      </w:r>
      <w:r w:rsidRPr="00A26C63">
        <w:rPr>
          <w:rFonts w:eastAsiaTheme="majorEastAsia"/>
        </w:rPr>
        <w:t xml:space="preserve"> broad market-wide factors </w:t>
      </w:r>
      <w:r>
        <w:rPr>
          <w:rFonts w:eastAsiaTheme="majorEastAsia"/>
        </w:rPr>
        <w:t>influencing</w:t>
      </w:r>
      <w:r w:rsidRPr="00A26C63">
        <w:rPr>
          <w:rFonts w:eastAsiaTheme="majorEastAsia"/>
        </w:rPr>
        <w:t xml:space="preserve"> most stocks</w:t>
      </w:r>
      <w:r>
        <w:rPr>
          <w:rFonts w:eastAsiaTheme="majorEastAsia"/>
        </w:rPr>
        <w:t xml:space="preserve">. </w:t>
      </w:r>
      <w:r w:rsidR="003F080C" w:rsidRPr="003F080C">
        <w:rPr>
          <w:rFonts w:eastAsiaTheme="majorEastAsia"/>
        </w:rPr>
        <w:t>This highlights the impact of market factors that affect various stocks, such as investor sentiment towards specific stocks.</w:t>
      </w:r>
    </w:p>
    <w:p w14:paraId="0B2ACA1C" w14:textId="13088077" w:rsidR="003F080C" w:rsidRDefault="003F080C" w:rsidP="003F080C">
      <w:pPr>
        <w:pStyle w:val="ListParagraph"/>
        <w:numPr>
          <w:ilvl w:val="0"/>
          <w:numId w:val="27"/>
        </w:numPr>
        <w:rPr>
          <w:rFonts w:eastAsiaTheme="majorEastAsia"/>
        </w:rPr>
      </w:pPr>
      <w:r w:rsidRPr="003F080C">
        <w:rPr>
          <w:rFonts w:eastAsiaTheme="majorEastAsia"/>
        </w:rPr>
        <w:t>Identification of the Elbow Point</w:t>
      </w:r>
      <w:r w:rsidR="00D54F43">
        <w:rPr>
          <w:rFonts w:eastAsiaTheme="majorEastAsia"/>
        </w:rPr>
        <w:t>:</w:t>
      </w:r>
      <w:r w:rsidRPr="003F080C">
        <w:rPr>
          <w:rFonts w:eastAsiaTheme="majorEastAsia"/>
        </w:rPr>
        <w:t xml:space="preserve"> The elbow point, typically around five components</w:t>
      </w:r>
      <w:r w:rsidR="00D54F43">
        <w:rPr>
          <w:rFonts w:eastAsiaTheme="majorEastAsia"/>
        </w:rPr>
        <w:t>,</w:t>
      </w:r>
      <w:r w:rsidRPr="003F080C">
        <w:rPr>
          <w:rFonts w:eastAsiaTheme="majorEastAsia"/>
        </w:rPr>
        <w:t xml:space="preserve"> </w:t>
      </w:r>
      <w:r w:rsidR="00BF250D">
        <w:rPr>
          <w:rFonts w:eastAsiaTheme="majorEastAsia"/>
        </w:rPr>
        <w:t>m</w:t>
      </w:r>
      <w:r w:rsidR="00BF250D" w:rsidRPr="00D54F43">
        <w:rPr>
          <w:rFonts w:eastAsiaTheme="majorEastAsia"/>
        </w:rPr>
        <w:t xml:space="preserve">arks the point of diminishing returns. Any additional components contribute minimally to explaining variance. </w:t>
      </w:r>
      <w:r w:rsidR="00BF250D">
        <w:rPr>
          <w:rFonts w:eastAsiaTheme="majorEastAsia"/>
        </w:rPr>
        <w:t xml:space="preserve">This </w:t>
      </w:r>
      <w:r w:rsidRPr="003F080C">
        <w:rPr>
          <w:rFonts w:eastAsiaTheme="majorEastAsia"/>
        </w:rPr>
        <w:t>ultimately simplif</w:t>
      </w:r>
      <w:r w:rsidR="00BF250D">
        <w:rPr>
          <w:rFonts w:eastAsiaTheme="majorEastAsia"/>
        </w:rPr>
        <w:t>ies</w:t>
      </w:r>
      <w:r w:rsidRPr="003F080C">
        <w:rPr>
          <w:rFonts w:eastAsiaTheme="majorEastAsia"/>
        </w:rPr>
        <w:t xml:space="preserve"> complexity while preserving information. </w:t>
      </w:r>
    </w:p>
    <w:p w14:paraId="799DF83F" w14:textId="77777777" w:rsidR="00D54F43" w:rsidRPr="00D54F43" w:rsidRDefault="00D54F43" w:rsidP="00D54F43">
      <w:pPr>
        <w:rPr>
          <w:rFonts w:eastAsiaTheme="majorEastAsia"/>
        </w:rPr>
      </w:pPr>
    </w:p>
    <w:p w14:paraId="3FA30B37" w14:textId="58E04532" w:rsidR="003F080C" w:rsidRPr="003F080C" w:rsidRDefault="003F080C" w:rsidP="003F080C">
      <w:pPr>
        <w:pStyle w:val="ListParagraph"/>
        <w:numPr>
          <w:ilvl w:val="0"/>
          <w:numId w:val="27"/>
        </w:numPr>
        <w:rPr>
          <w:rFonts w:eastAsiaTheme="majorEastAsia"/>
        </w:rPr>
      </w:pPr>
      <w:r w:rsidRPr="003F080C">
        <w:rPr>
          <w:rFonts w:eastAsiaTheme="majorEastAsia"/>
        </w:rPr>
        <w:t>The effects of normali</w:t>
      </w:r>
      <w:r w:rsidR="00BF250D">
        <w:rPr>
          <w:rFonts w:eastAsiaTheme="majorEastAsia"/>
        </w:rPr>
        <w:t>s</w:t>
      </w:r>
      <w:r w:rsidRPr="003F080C">
        <w:rPr>
          <w:rFonts w:eastAsiaTheme="majorEastAsia"/>
        </w:rPr>
        <w:t>ation include an increase in the required components for achieving 95</w:t>
      </w:r>
      <w:r w:rsidR="00BF250D">
        <w:rPr>
          <w:rFonts w:eastAsiaTheme="majorEastAsia"/>
        </w:rPr>
        <w:t>%</w:t>
      </w:r>
      <w:r w:rsidRPr="003F080C">
        <w:rPr>
          <w:rFonts w:eastAsiaTheme="majorEastAsia"/>
        </w:rPr>
        <w:t xml:space="preserve"> variance from 195 to 216 due to a balanced distribution of variance among components that prevent</w:t>
      </w:r>
      <w:r w:rsidR="00AC1246">
        <w:rPr>
          <w:rFonts w:eastAsiaTheme="majorEastAsia"/>
        </w:rPr>
        <w:t>s</w:t>
      </w:r>
      <w:r w:rsidRPr="003F080C">
        <w:rPr>
          <w:rFonts w:eastAsiaTheme="majorEastAsia"/>
        </w:rPr>
        <w:t xml:space="preserve"> any individual stock from overly influencing the analysis. </w:t>
      </w:r>
    </w:p>
    <w:p w14:paraId="6CF20941" w14:textId="77777777" w:rsidR="003F080C" w:rsidRPr="003F080C" w:rsidRDefault="003F080C" w:rsidP="003F080C">
      <w:pPr>
        <w:rPr>
          <w:rFonts w:eastAsiaTheme="majorEastAsia"/>
        </w:rPr>
      </w:pPr>
    </w:p>
    <w:p w14:paraId="084F79AB" w14:textId="440FB001" w:rsidR="003F080C" w:rsidRPr="00E60EA4" w:rsidRDefault="003F080C" w:rsidP="003F080C">
      <w:pPr>
        <w:rPr>
          <w:rFonts w:eastAsiaTheme="majorEastAsia"/>
        </w:rPr>
      </w:pPr>
      <w:r w:rsidRPr="003F080C">
        <w:rPr>
          <w:rFonts w:eastAsiaTheme="majorEastAsia"/>
        </w:rPr>
        <w:t>The findings showcase the ability of PCA to uncover overarching trends and patterns in the market that</w:t>
      </w:r>
      <w:r w:rsidR="00AC1246">
        <w:rPr>
          <w:rFonts w:eastAsiaTheme="majorEastAsia"/>
        </w:rPr>
        <w:t xml:space="preserve"> a</w:t>
      </w:r>
      <w:r w:rsidRPr="003F080C">
        <w:rPr>
          <w:rFonts w:eastAsiaTheme="majorEastAsia"/>
        </w:rPr>
        <w:t>re useful for analysis.</w:t>
      </w:r>
    </w:p>
    <w:p w14:paraId="5C55AA19" w14:textId="3EB06EEA" w:rsidR="005548DB" w:rsidRPr="00AC02CF" w:rsidRDefault="005548DB" w:rsidP="00347063">
      <w:pPr>
        <w:pStyle w:val="PSHeader"/>
      </w:pPr>
      <w:bookmarkStart w:id="25" w:name="_Toc183218476"/>
      <w:r>
        <w:t>Summary</w:t>
      </w:r>
      <w:bookmarkEnd w:id="23"/>
      <w:bookmarkEnd w:id="25"/>
    </w:p>
    <w:p w14:paraId="5D6B70A6" w14:textId="77777777" w:rsidR="005548DB" w:rsidRPr="005548DB" w:rsidRDefault="005548DB" w:rsidP="005548DB"/>
    <w:p w14:paraId="1F0A85BA" w14:textId="39F31A24" w:rsidR="005064BE" w:rsidRPr="005064BE" w:rsidRDefault="005064BE" w:rsidP="005064BE">
      <w:r>
        <w:t>From this</w:t>
      </w:r>
      <w:r w:rsidRPr="005064BE">
        <w:t xml:space="preserve"> S&amp;P 500 data, </w:t>
      </w:r>
      <w:r>
        <w:t xml:space="preserve">the key findings consist of </w:t>
      </w:r>
    </w:p>
    <w:p w14:paraId="71B903BD" w14:textId="60C6D10E" w:rsidR="005064BE" w:rsidRPr="005064BE" w:rsidRDefault="005064BE" w:rsidP="005064BE">
      <w:pPr>
        <w:numPr>
          <w:ilvl w:val="0"/>
          <w:numId w:val="24"/>
        </w:numPr>
      </w:pPr>
      <w:r w:rsidRPr="005064BE">
        <w:lastRenderedPageBreak/>
        <w:t xml:space="preserve">The first component explains 43.65% of </w:t>
      </w:r>
      <w:r>
        <w:t xml:space="preserve">the </w:t>
      </w:r>
      <w:r w:rsidRPr="005064BE">
        <w:t>variance.</w:t>
      </w:r>
    </w:p>
    <w:p w14:paraId="61D15B53" w14:textId="61D9212A" w:rsidR="005064BE" w:rsidRPr="005064BE" w:rsidRDefault="005064BE" w:rsidP="005064BE">
      <w:pPr>
        <w:numPr>
          <w:ilvl w:val="0"/>
          <w:numId w:val="24"/>
        </w:numPr>
      </w:pPr>
      <w:r w:rsidRPr="005064BE">
        <w:t>195 components suffice for 95% cumulative variance, increasing to 216 after normali</w:t>
      </w:r>
      <w:r>
        <w:t>s</w:t>
      </w:r>
      <w:r w:rsidRPr="005064BE">
        <w:t>ation.</w:t>
      </w:r>
    </w:p>
    <w:p w14:paraId="719B1B85" w14:textId="39F249EB" w:rsidR="007F369D" w:rsidRPr="00B301C8" w:rsidRDefault="007F369D" w:rsidP="005064BE"/>
    <w:sectPr w:rsidR="007F369D" w:rsidRPr="00B301C8" w:rsidSect="000803AA">
      <w:headerReference w:type="even" r:id="rId24"/>
      <w:headerReference w:type="default" r:id="rId25"/>
      <w:footerReference w:type="default" r:id="rId26"/>
      <w:headerReference w:type="first" r:id="rId27"/>
      <w:footerReference w:type="firs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6A8F00" w14:textId="77777777" w:rsidR="00702FDD" w:rsidRDefault="00702FDD" w:rsidP="009C6A87">
      <w:r>
        <w:separator/>
      </w:r>
    </w:p>
  </w:endnote>
  <w:endnote w:type="continuationSeparator" w:id="0">
    <w:p w14:paraId="47D5F91F" w14:textId="77777777" w:rsidR="00702FDD" w:rsidRDefault="00702FDD" w:rsidP="009C6A87">
      <w:r>
        <w:continuationSeparator/>
      </w:r>
    </w:p>
  </w:endnote>
  <w:endnote w:type="continuationNotice" w:id="1">
    <w:p w14:paraId="2E01D34D" w14:textId="77777777" w:rsidR="00702FDD" w:rsidRDefault="00702FD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Semi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66E9F4" w14:textId="77777777" w:rsidR="00363FBE" w:rsidRDefault="00363FBE" w:rsidP="00363FBE">
    <w:pPr>
      <w:pStyle w:val="Footer"/>
      <w:rPr>
        <w:color w:val="002060"/>
      </w:rPr>
    </w:pPr>
  </w:p>
  <w:p w14:paraId="0B34EE65" w14:textId="1725EFA2" w:rsidR="00B676D6" w:rsidRPr="00D23C50" w:rsidRDefault="00B676D6" w:rsidP="00363FBE">
    <w:pPr>
      <w:pStyle w:val="Footer"/>
      <w:rPr>
        <w:rFonts w:ascii="Bahnschrift" w:hAnsi="Bahnschrift"/>
        <w:color w:val="072560"/>
      </w:rPr>
    </w:pPr>
    <w:r>
      <w:tab/>
    </w:r>
    <w:r w:rsidRPr="000803AA">
      <w:rPr>
        <w:color w:val="072560"/>
      </w:rPr>
      <w:fldChar w:fldCharType="begin"/>
    </w:r>
    <w:r w:rsidRPr="000803AA">
      <w:rPr>
        <w:color w:val="072560"/>
      </w:rPr>
      <w:instrText xml:space="preserve"> DATE \@ "dd/MM/yyyy" </w:instrText>
    </w:r>
    <w:r w:rsidRPr="000803AA">
      <w:rPr>
        <w:color w:val="072560"/>
      </w:rPr>
      <w:fldChar w:fldCharType="separate"/>
    </w:r>
    <w:r w:rsidR="00363FBE">
      <w:rPr>
        <w:noProof/>
        <w:color w:val="072560"/>
      </w:rPr>
      <w:t>22/11/2024</w:t>
    </w:r>
    <w:r w:rsidRPr="000803AA">
      <w:rPr>
        <w:color w:val="072560"/>
      </w:rPr>
      <w:fldChar w:fldCharType="end"/>
    </w:r>
    <w:r w:rsidRPr="00D23C50">
      <w:rPr>
        <w:color w:val="072560"/>
      </w:rPr>
      <w:tab/>
    </w:r>
    <w:sdt>
      <w:sdtPr>
        <w:rPr>
          <w:rFonts w:ascii="Bahnschrift" w:hAnsi="Bahnschrift"/>
          <w:color w:val="072560"/>
        </w:rPr>
        <w:id w:val="190575174"/>
        <w:docPartObj>
          <w:docPartGallery w:val="Page Numbers (Bottom of Page)"/>
          <w:docPartUnique/>
        </w:docPartObj>
      </w:sdtPr>
      <w:sdtEndPr/>
      <w:sdtContent>
        <w:sdt>
          <w:sdtPr>
            <w:rPr>
              <w:rFonts w:ascii="Bahnschrift" w:hAnsi="Bahnschrift"/>
              <w:color w:val="072560"/>
            </w:rPr>
            <w:id w:val="-1769616900"/>
            <w:docPartObj>
              <w:docPartGallery w:val="Page Numbers (Top of Page)"/>
              <w:docPartUnique/>
            </w:docPartObj>
          </w:sdtPr>
          <w:sdtEndPr/>
          <w:sdtContent>
            <w:r w:rsidRPr="000803AA">
              <w:rPr>
                <w:color w:val="072560"/>
              </w:rPr>
              <w:t xml:space="preserve">Page </w:t>
            </w:r>
            <w:r w:rsidRPr="000803AA">
              <w:rPr>
                <w:b/>
                <w:bCs/>
                <w:color w:val="072560"/>
              </w:rPr>
              <w:fldChar w:fldCharType="begin"/>
            </w:r>
            <w:r w:rsidRPr="000803AA">
              <w:rPr>
                <w:b/>
                <w:bCs/>
                <w:color w:val="072560"/>
              </w:rPr>
              <w:instrText xml:space="preserve"> PAGE </w:instrText>
            </w:r>
            <w:r w:rsidRPr="000803AA">
              <w:rPr>
                <w:b/>
                <w:bCs/>
                <w:color w:val="072560"/>
              </w:rPr>
              <w:fldChar w:fldCharType="separate"/>
            </w:r>
            <w:r w:rsidRPr="000803AA">
              <w:rPr>
                <w:b/>
                <w:bCs/>
                <w:color w:val="072560"/>
              </w:rPr>
              <w:t>1</w:t>
            </w:r>
            <w:r w:rsidRPr="000803AA">
              <w:rPr>
                <w:b/>
                <w:bCs/>
                <w:color w:val="072560"/>
              </w:rPr>
              <w:fldChar w:fldCharType="end"/>
            </w:r>
            <w:r w:rsidRPr="000803AA">
              <w:rPr>
                <w:color w:val="072560"/>
              </w:rPr>
              <w:t xml:space="preserve"> of </w:t>
            </w:r>
            <w:r w:rsidRPr="000803AA">
              <w:rPr>
                <w:b/>
                <w:bCs/>
                <w:color w:val="072560"/>
              </w:rPr>
              <w:fldChar w:fldCharType="begin"/>
            </w:r>
            <w:r w:rsidRPr="000803AA">
              <w:rPr>
                <w:b/>
                <w:bCs/>
                <w:color w:val="072560"/>
              </w:rPr>
              <w:instrText xml:space="preserve"> NUMPAGES  </w:instrText>
            </w:r>
            <w:r w:rsidRPr="000803AA">
              <w:rPr>
                <w:b/>
                <w:bCs/>
                <w:color w:val="072560"/>
              </w:rPr>
              <w:fldChar w:fldCharType="separate"/>
            </w:r>
            <w:r w:rsidRPr="000803AA">
              <w:rPr>
                <w:b/>
                <w:bCs/>
                <w:color w:val="072560"/>
              </w:rPr>
              <w:t>1</w:t>
            </w:r>
            <w:r w:rsidRPr="000803AA">
              <w:rPr>
                <w:b/>
                <w:bCs/>
                <w:color w:val="072560"/>
              </w:rPr>
              <w:fldChar w:fldCharType="end"/>
            </w:r>
          </w:sdtContent>
        </w:sdt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5BB4C4" w14:textId="04316FBE" w:rsidR="008C7A9E" w:rsidRPr="00D23C50" w:rsidRDefault="00C80F66" w:rsidP="008C7A9E">
    <w:pPr>
      <w:pStyle w:val="Footer"/>
      <w:tabs>
        <w:tab w:val="left" w:pos="510"/>
      </w:tabs>
      <w:rPr>
        <w:rFonts w:ascii="Bahnschrift" w:hAnsi="Bahnschrift"/>
        <w:color w:val="072560"/>
      </w:rPr>
    </w:pPr>
    <w:sdt>
      <w:sdtPr>
        <w:rPr>
          <w:rFonts w:ascii="Bahnschrift" w:hAnsi="Bahnschrift"/>
          <w:color w:val="00ACC1"/>
        </w:rPr>
        <w:alias w:val="Title"/>
        <w:tag w:val=""/>
        <w:id w:val="-77680189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A071B3">
          <w:rPr>
            <w:rFonts w:ascii="Bahnschrift" w:hAnsi="Bahnschrift"/>
            <w:color w:val="00ACC1"/>
          </w:rPr>
          <w:t>PS Word Template.docx</w:t>
        </w:r>
      </w:sdtContent>
    </w:sdt>
    <w:r w:rsidR="008C7A9E">
      <w:rPr>
        <w:rFonts w:ascii="Bahnschrift" w:hAnsi="Bahnschrift"/>
        <w:color w:val="00ACC1"/>
      </w:rPr>
      <w:tab/>
    </w:r>
    <w:r w:rsidR="008C7A9E" w:rsidRPr="00D23C50">
      <w:rPr>
        <w:rFonts w:ascii="Bahnschrift" w:hAnsi="Bahnschrift"/>
        <w:color w:val="072560"/>
      </w:rPr>
      <w:fldChar w:fldCharType="begin"/>
    </w:r>
    <w:r w:rsidR="008C7A9E" w:rsidRPr="00D23C50">
      <w:rPr>
        <w:rFonts w:ascii="Bahnschrift" w:hAnsi="Bahnschrift"/>
        <w:color w:val="072560"/>
      </w:rPr>
      <w:instrText xml:space="preserve"> DATE \@ "dd/MM/yyyy" </w:instrText>
    </w:r>
    <w:r w:rsidR="008C7A9E" w:rsidRPr="00D23C50">
      <w:rPr>
        <w:rFonts w:ascii="Bahnschrift" w:hAnsi="Bahnschrift"/>
        <w:color w:val="072560"/>
      </w:rPr>
      <w:fldChar w:fldCharType="separate"/>
    </w:r>
    <w:r w:rsidR="00363FBE">
      <w:rPr>
        <w:rFonts w:ascii="Bahnschrift" w:hAnsi="Bahnschrift"/>
        <w:noProof/>
        <w:color w:val="072560"/>
      </w:rPr>
      <w:t>22/11/2024</w:t>
    </w:r>
    <w:r w:rsidR="008C7A9E" w:rsidRPr="00D23C50">
      <w:rPr>
        <w:rFonts w:ascii="Bahnschrift" w:hAnsi="Bahnschrift"/>
        <w:color w:val="072560"/>
      </w:rPr>
      <w:fldChar w:fldCharType="end"/>
    </w:r>
    <w:r w:rsidR="008C7A9E" w:rsidRPr="00D23C50">
      <w:rPr>
        <w:color w:val="072560"/>
      </w:rPr>
      <w:tab/>
    </w:r>
    <w:sdt>
      <w:sdtPr>
        <w:rPr>
          <w:rFonts w:ascii="Bahnschrift" w:hAnsi="Bahnschrift"/>
          <w:color w:val="072560"/>
        </w:rPr>
        <w:id w:val="-1335069766"/>
        <w:docPartObj>
          <w:docPartGallery w:val="Page Numbers (Bottom of Page)"/>
          <w:docPartUnique/>
        </w:docPartObj>
      </w:sdtPr>
      <w:sdtEndPr/>
      <w:sdtContent>
        <w:sdt>
          <w:sdtPr>
            <w:rPr>
              <w:rFonts w:ascii="Bahnschrift" w:hAnsi="Bahnschrift"/>
              <w:color w:val="072560"/>
            </w:rPr>
            <w:id w:val="336890915"/>
            <w:docPartObj>
              <w:docPartGallery w:val="Page Numbers (Top of Page)"/>
              <w:docPartUnique/>
            </w:docPartObj>
          </w:sdtPr>
          <w:sdtEndPr/>
          <w:sdtContent>
            <w:r w:rsidR="008C7A9E" w:rsidRPr="00D23C50">
              <w:rPr>
                <w:rFonts w:ascii="Bahnschrift" w:hAnsi="Bahnschrift"/>
                <w:color w:val="072560"/>
              </w:rPr>
              <w:t xml:space="preserve">Page </w:t>
            </w:r>
            <w:r w:rsidR="008C7A9E" w:rsidRPr="00D23C50">
              <w:rPr>
                <w:rFonts w:ascii="Bahnschrift" w:hAnsi="Bahnschrift"/>
                <w:b/>
                <w:bCs/>
                <w:color w:val="072560"/>
              </w:rPr>
              <w:fldChar w:fldCharType="begin"/>
            </w:r>
            <w:r w:rsidR="008C7A9E" w:rsidRPr="00D23C50">
              <w:rPr>
                <w:rFonts w:ascii="Bahnschrift" w:hAnsi="Bahnschrift"/>
                <w:b/>
                <w:bCs/>
                <w:color w:val="072560"/>
              </w:rPr>
              <w:instrText xml:space="preserve"> PAGE </w:instrText>
            </w:r>
            <w:r w:rsidR="008C7A9E" w:rsidRPr="00D23C50">
              <w:rPr>
                <w:rFonts w:ascii="Bahnschrift" w:hAnsi="Bahnschrift"/>
                <w:b/>
                <w:bCs/>
                <w:color w:val="072560"/>
              </w:rPr>
              <w:fldChar w:fldCharType="separate"/>
            </w:r>
            <w:r w:rsidR="008C7A9E" w:rsidRPr="00D23C50">
              <w:rPr>
                <w:rFonts w:ascii="Bahnschrift" w:hAnsi="Bahnschrift"/>
                <w:b/>
                <w:bCs/>
                <w:color w:val="072560"/>
              </w:rPr>
              <w:t>2</w:t>
            </w:r>
            <w:r w:rsidR="008C7A9E" w:rsidRPr="00D23C50">
              <w:rPr>
                <w:rFonts w:ascii="Bahnschrift" w:hAnsi="Bahnschrift"/>
                <w:b/>
                <w:bCs/>
                <w:color w:val="072560"/>
              </w:rPr>
              <w:fldChar w:fldCharType="end"/>
            </w:r>
            <w:r w:rsidR="008C7A9E" w:rsidRPr="00D23C50">
              <w:rPr>
                <w:rFonts w:ascii="Bahnschrift" w:hAnsi="Bahnschrift"/>
                <w:color w:val="072560"/>
              </w:rPr>
              <w:t xml:space="preserve"> of </w:t>
            </w:r>
            <w:r w:rsidR="008C7A9E" w:rsidRPr="00D23C50">
              <w:rPr>
                <w:rFonts w:ascii="Bahnschrift" w:hAnsi="Bahnschrift"/>
                <w:b/>
                <w:bCs/>
                <w:color w:val="072560"/>
              </w:rPr>
              <w:fldChar w:fldCharType="begin"/>
            </w:r>
            <w:r w:rsidR="008C7A9E" w:rsidRPr="00D23C50">
              <w:rPr>
                <w:rFonts w:ascii="Bahnschrift" w:hAnsi="Bahnschrift"/>
                <w:b/>
                <w:bCs/>
                <w:color w:val="072560"/>
              </w:rPr>
              <w:instrText xml:space="preserve"> NUMPAGES  </w:instrText>
            </w:r>
            <w:r w:rsidR="008C7A9E" w:rsidRPr="00D23C50">
              <w:rPr>
                <w:rFonts w:ascii="Bahnschrift" w:hAnsi="Bahnschrift"/>
                <w:b/>
                <w:bCs/>
                <w:color w:val="072560"/>
              </w:rPr>
              <w:fldChar w:fldCharType="separate"/>
            </w:r>
            <w:r w:rsidR="008C7A9E" w:rsidRPr="00D23C50">
              <w:rPr>
                <w:rFonts w:ascii="Bahnschrift" w:hAnsi="Bahnschrift"/>
                <w:b/>
                <w:bCs/>
                <w:color w:val="072560"/>
              </w:rPr>
              <w:t>2</w:t>
            </w:r>
            <w:r w:rsidR="008C7A9E" w:rsidRPr="00D23C50">
              <w:rPr>
                <w:rFonts w:ascii="Bahnschrift" w:hAnsi="Bahnschrift"/>
                <w:b/>
                <w:bCs/>
                <w:color w:val="072560"/>
              </w:rPr>
              <w:fldChar w:fldCharType="end"/>
            </w:r>
          </w:sdtContent>
        </w:sdt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1D1BAA" w14:textId="77777777" w:rsidR="00702FDD" w:rsidRDefault="00702FDD" w:rsidP="009C6A87">
      <w:r>
        <w:separator/>
      </w:r>
    </w:p>
  </w:footnote>
  <w:footnote w:type="continuationSeparator" w:id="0">
    <w:p w14:paraId="2F164C1F" w14:textId="77777777" w:rsidR="00702FDD" w:rsidRDefault="00702FDD" w:rsidP="009C6A87">
      <w:r>
        <w:continuationSeparator/>
      </w:r>
    </w:p>
  </w:footnote>
  <w:footnote w:type="continuationNotice" w:id="1">
    <w:p w14:paraId="2900C75B" w14:textId="77777777" w:rsidR="00702FDD" w:rsidRDefault="00702FD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528ABF" w14:textId="77777777" w:rsidR="009227C9" w:rsidRDefault="009227C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15B391" w14:textId="77777777" w:rsidR="009227C9" w:rsidRDefault="009227C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103A51" w14:textId="77777777" w:rsidR="009227C9" w:rsidRDefault="009227C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810AC2"/>
    <w:multiLevelType w:val="hybridMultilevel"/>
    <w:tmpl w:val="A918A732"/>
    <w:lvl w:ilvl="0" w:tplc="002A99B2">
      <w:start w:val="4"/>
      <w:numFmt w:val="bullet"/>
      <w:lvlText w:val="•"/>
      <w:lvlJc w:val="left"/>
      <w:pPr>
        <w:ind w:left="720" w:hanging="72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5F2E20"/>
    <w:multiLevelType w:val="hybridMultilevel"/>
    <w:tmpl w:val="96E413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660A54"/>
    <w:multiLevelType w:val="hybridMultilevel"/>
    <w:tmpl w:val="C7E06D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B06BD2"/>
    <w:multiLevelType w:val="hybridMultilevel"/>
    <w:tmpl w:val="4B5EA3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2B61EE"/>
    <w:multiLevelType w:val="hybridMultilevel"/>
    <w:tmpl w:val="43A444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BC27D0"/>
    <w:multiLevelType w:val="hybridMultilevel"/>
    <w:tmpl w:val="25E66F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C479A0"/>
    <w:multiLevelType w:val="multilevel"/>
    <w:tmpl w:val="97AC4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7162B57"/>
    <w:multiLevelType w:val="multilevel"/>
    <w:tmpl w:val="D7940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C0C07FB"/>
    <w:multiLevelType w:val="hybridMultilevel"/>
    <w:tmpl w:val="1E0CF6D6"/>
    <w:lvl w:ilvl="0" w:tplc="AF96B486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E0B1981"/>
    <w:multiLevelType w:val="hybridMultilevel"/>
    <w:tmpl w:val="D598B6B2"/>
    <w:lvl w:ilvl="0" w:tplc="030C3830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A4793E"/>
    <w:multiLevelType w:val="multilevel"/>
    <w:tmpl w:val="43822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20066F"/>
    <w:multiLevelType w:val="hybridMultilevel"/>
    <w:tmpl w:val="152A3C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347C8F"/>
    <w:multiLevelType w:val="hybridMultilevel"/>
    <w:tmpl w:val="91004066"/>
    <w:lvl w:ilvl="0" w:tplc="AF96B486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E61AE4"/>
    <w:multiLevelType w:val="multilevel"/>
    <w:tmpl w:val="8BB4D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168686B"/>
    <w:multiLevelType w:val="hybridMultilevel"/>
    <w:tmpl w:val="5C602250"/>
    <w:lvl w:ilvl="0" w:tplc="002A99B2">
      <w:start w:val="4"/>
      <w:numFmt w:val="bullet"/>
      <w:lvlText w:val="•"/>
      <w:lvlJc w:val="left"/>
      <w:pPr>
        <w:ind w:left="720" w:hanging="72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6D0C51"/>
    <w:multiLevelType w:val="hybridMultilevel"/>
    <w:tmpl w:val="E014E6C2"/>
    <w:lvl w:ilvl="0" w:tplc="7674A17E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1057C52"/>
    <w:multiLevelType w:val="hybridMultilevel"/>
    <w:tmpl w:val="5E4011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7729AD"/>
    <w:multiLevelType w:val="hybridMultilevel"/>
    <w:tmpl w:val="EF66A454"/>
    <w:lvl w:ilvl="0" w:tplc="002A99B2">
      <w:start w:val="4"/>
      <w:numFmt w:val="bullet"/>
      <w:lvlText w:val="•"/>
      <w:lvlJc w:val="left"/>
      <w:pPr>
        <w:ind w:left="720" w:hanging="720"/>
      </w:pPr>
      <w:rPr>
        <w:rFonts w:ascii="Times New Roman" w:eastAsia="Times New Roman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768758A"/>
    <w:multiLevelType w:val="hybridMultilevel"/>
    <w:tmpl w:val="DD721C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B412334"/>
    <w:multiLevelType w:val="hybridMultilevel"/>
    <w:tmpl w:val="8D545B28"/>
    <w:lvl w:ilvl="0" w:tplc="002A99B2">
      <w:start w:val="4"/>
      <w:numFmt w:val="bullet"/>
      <w:lvlText w:val="•"/>
      <w:lvlJc w:val="left"/>
      <w:pPr>
        <w:ind w:left="720" w:hanging="720"/>
      </w:pPr>
      <w:rPr>
        <w:rFonts w:ascii="Times New Roman" w:eastAsia="Times New Roman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611573"/>
    <w:multiLevelType w:val="hybridMultilevel"/>
    <w:tmpl w:val="E65AAFCA"/>
    <w:lvl w:ilvl="0" w:tplc="3896215E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CC16A0"/>
    <w:multiLevelType w:val="multilevel"/>
    <w:tmpl w:val="3A7E6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5E7212F"/>
    <w:multiLevelType w:val="hybridMultilevel"/>
    <w:tmpl w:val="C65C4344"/>
    <w:lvl w:ilvl="0" w:tplc="F0545B44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60F1C58"/>
    <w:multiLevelType w:val="hybridMultilevel"/>
    <w:tmpl w:val="08C248E2"/>
    <w:lvl w:ilvl="0" w:tplc="002A99B2">
      <w:start w:val="4"/>
      <w:numFmt w:val="bullet"/>
      <w:lvlText w:val="•"/>
      <w:lvlJc w:val="left"/>
      <w:pPr>
        <w:ind w:left="720" w:hanging="72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88B61A6"/>
    <w:multiLevelType w:val="hybridMultilevel"/>
    <w:tmpl w:val="DFB0F0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9A47400"/>
    <w:multiLevelType w:val="hybridMultilevel"/>
    <w:tmpl w:val="93EEB502"/>
    <w:lvl w:ilvl="0" w:tplc="3896215E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AE106B3"/>
    <w:multiLevelType w:val="hybridMultilevel"/>
    <w:tmpl w:val="083E7BE8"/>
    <w:lvl w:ilvl="0" w:tplc="002A99B2">
      <w:start w:val="4"/>
      <w:numFmt w:val="bullet"/>
      <w:lvlText w:val="•"/>
      <w:lvlJc w:val="left"/>
      <w:pPr>
        <w:ind w:left="720" w:hanging="72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D471416"/>
    <w:multiLevelType w:val="multilevel"/>
    <w:tmpl w:val="72A0D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DBB6014"/>
    <w:multiLevelType w:val="hybridMultilevel"/>
    <w:tmpl w:val="C4CC7338"/>
    <w:lvl w:ilvl="0" w:tplc="1994ADD8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E573C31"/>
    <w:multiLevelType w:val="multilevel"/>
    <w:tmpl w:val="C5A4A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69B764C"/>
    <w:multiLevelType w:val="hybridMultilevel"/>
    <w:tmpl w:val="11DED482"/>
    <w:lvl w:ilvl="0" w:tplc="5A68CCB6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7AE574A6"/>
    <w:multiLevelType w:val="hybridMultilevel"/>
    <w:tmpl w:val="99BEA6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2675607">
    <w:abstractNumId w:val="25"/>
  </w:num>
  <w:num w:numId="2" w16cid:durableId="118643764">
    <w:abstractNumId w:val="20"/>
  </w:num>
  <w:num w:numId="3" w16cid:durableId="64883608">
    <w:abstractNumId w:val="22"/>
  </w:num>
  <w:num w:numId="4" w16cid:durableId="1921601814">
    <w:abstractNumId w:val="28"/>
  </w:num>
  <w:num w:numId="5" w16cid:durableId="53241043">
    <w:abstractNumId w:val="15"/>
  </w:num>
  <w:num w:numId="6" w16cid:durableId="681512731">
    <w:abstractNumId w:val="30"/>
  </w:num>
  <w:num w:numId="7" w16cid:durableId="741409256">
    <w:abstractNumId w:val="8"/>
  </w:num>
  <w:num w:numId="8" w16cid:durableId="627052916">
    <w:abstractNumId w:val="11"/>
  </w:num>
  <w:num w:numId="9" w16cid:durableId="841896911">
    <w:abstractNumId w:val="17"/>
  </w:num>
  <w:num w:numId="10" w16cid:durableId="160046723">
    <w:abstractNumId w:val="14"/>
  </w:num>
  <w:num w:numId="11" w16cid:durableId="700545935">
    <w:abstractNumId w:val="26"/>
  </w:num>
  <w:num w:numId="12" w16cid:durableId="2133014224">
    <w:abstractNumId w:val="0"/>
  </w:num>
  <w:num w:numId="13" w16cid:durableId="1880976239">
    <w:abstractNumId w:val="19"/>
  </w:num>
  <w:num w:numId="14" w16cid:durableId="1463157328">
    <w:abstractNumId w:val="23"/>
  </w:num>
  <w:num w:numId="15" w16cid:durableId="2096366366">
    <w:abstractNumId w:val="12"/>
  </w:num>
  <w:num w:numId="16" w16cid:durableId="1861239721">
    <w:abstractNumId w:val="21"/>
  </w:num>
  <w:num w:numId="17" w16cid:durableId="1610622961">
    <w:abstractNumId w:val="4"/>
  </w:num>
  <w:num w:numId="18" w16cid:durableId="716858556">
    <w:abstractNumId w:val="29"/>
  </w:num>
  <w:num w:numId="19" w16cid:durableId="1791363080">
    <w:abstractNumId w:val="27"/>
  </w:num>
  <w:num w:numId="20" w16cid:durableId="1833913227">
    <w:abstractNumId w:val="13"/>
  </w:num>
  <w:num w:numId="21" w16cid:durableId="1368751829">
    <w:abstractNumId w:val="7"/>
  </w:num>
  <w:num w:numId="22" w16cid:durableId="1492407336">
    <w:abstractNumId w:val="18"/>
  </w:num>
  <w:num w:numId="23" w16cid:durableId="1526944274">
    <w:abstractNumId w:val="10"/>
  </w:num>
  <w:num w:numId="24" w16cid:durableId="1422216609">
    <w:abstractNumId w:val="6"/>
  </w:num>
  <w:num w:numId="25" w16cid:durableId="1692487861">
    <w:abstractNumId w:val="31"/>
  </w:num>
  <w:num w:numId="26" w16cid:durableId="2070492166">
    <w:abstractNumId w:val="9"/>
  </w:num>
  <w:num w:numId="27" w16cid:durableId="972713888">
    <w:abstractNumId w:val="3"/>
  </w:num>
  <w:num w:numId="28" w16cid:durableId="1832327837">
    <w:abstractNumId w:val="5"/>
  </w:num>
  <w:num w:numId="29" w16cid:durableId="1532063888">
    <w:abstractNumId w:val="1"/>
  </w:num>
  <w:num w:numId="30" w16cid:durableId="677199228">
    <w:abstractNumId w:val="2"/>
  </w:num>
  <w:num w:numId="31" w16cid:durableId="931662259">
    <w:abstractNumId w:val="16"/>
  </w:num>
  <w:num w:numId="32" w16cid:durableId="388235496">
    <w:abstractNumId w:val="2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14B"/>
    <w:rsid w:val="000007D2"/>
    <w:rsid w:val="00001F24"/>
    <w:rsid w:val="00002099"/>
    <w:rsid w:val="00003D40"/>
    <w:rsid w:val="00013FEE"/>
    <w:rsid w:val="00014081"/>
    <w:rsid w:val="00020288"/>
    <w:rsid w:val="00022BB5"/>
    <w:rsid w:val="0002364D"/>
    <w:rsid w:val="00024A94"/>
    <w:rsid w:val="00027A70"/>
    <w:rsid w:val="000333CA"/>
    <w:rsid w:val="00035B06"/>
    <w:rsid w:val="000363FB"/>
    <w:rsid w:val="000371B0"/>
    <w:rsid w:val="00047675"/>
    <w:rsid w:val="00051FC4"/>
    <w:rsid w:val="00054C24"/>
    <w:rsid w:val="000579BA"/>
    <w:rsid w:val="00060C6E"/>
    <w:rsid w:val="00062151"/>
    <w:rsid w:val="00065323"/>
    <w:rsid w:val="00065B03"/>
    <w:rsid w:val="0007423F"/>
    <w:rsid w:val="00075176"/>
    <w:rsid w:val="00076805"/>
    <w:rsid w:val="00077C8B"/>
    <w:rsid w:val="000803AA"/>
    <w:rsid w:val="000803C9"/>
    <w:rsid w:val="00084A72"/>
    <w:rsid w:val="00090A81"/>
    <w:rsid w:val="00092F3F"/>
    <w:rsid w:val="000A26FF"/>
    <w:rsid w:val="000A324E"/>
    <w:rsid w:val="000A78A5"/>
    <w:rsid w:val="000B159A"/>
    <w:rsid w:val="000B36FA"/>
    <w:rsid w:val="000B41CA"/>
    <w:rsid w:val="000B59D8"/>
    <w:rsid w:val="000C41AD"/>
    <w:rsid w:val="000C583A"/>
    <w:rsid w:val="000C7C03"/>
    <w:rsid w:val="000D06CB"/>
    <w:rsid w:val="000D3F2C"/>
    <w:rsid w:val="000D7917"/>
    <w:rsid w:val="000E033D"/>
    <w:rsid w:val="000E03EC"/>
    <w:rsid w:val="000E0D74"/>
    <w:rsid w:val="000E49A6"/>
    <w:rsid w:val="000F2D3D"/>
    <w:rsid w:val="000F41E3"/>
    <w:rsid w:val="000F4A1F"/>
    <w:rsid w:val="000F772B"/>
    <w:rsid w:val="00100B7C"/>
    <w:rsid w:val="00101720"/>
    <w:rsid w:val="001020DD"/>
    <w:rsid w:val="00104F39"/>
    <w:rsid w:val="00112A61"/>
    <w:rsid w:val="00116537"/>
    <w:rsid w:val="001227C4"/>
    <w:rsid w:val="0012357B"/>
    <w:rsid w:val="00124DDB"/>
    <w:rsid w:val="001255F6"/>
    <w:rsid w:val="00130D6D"/>
    <w:rsid w:val="00132F03"/>
    <w:rsid w:val="0013474A"/>
    <w:rsid w:val="0014066B"/>
    <w:rsid w:val="001445EC"/>
    <w:rsid w:val="001516DC"/>
    <w:rsid w:val="001522D3"/>
    <w:rsid w:val="001548DD"/>
    <w:rsid w:val="00156B1E"/>
    <w:rsid w:val="001574D0"/>
    <w:rsid w:val="001577DC"/>
    <w:rsid w:val="00160B1D"/>
    <w:rsid w:val="00160DA0"/>
    <w:rsid w:val="0016174B"/>
    <w:rsid w:val="00162B4D"/>
    <w:rsid w:val="001634BF"/>
    <w:rsid w:val="00163C81"/>
    <w:rsid w:val="00164978"/>
    <w:rsid w:val="00164B44"/>
    <w:rsid w:val="001A7978"/>
    <w:rsid w:val="001B4E9F"/>
    <w:rsid w:val="001B5C57"/>
    <w:rsid w:val="001C4C01"/>
    <w:rsid w:val="001D2EAB"/>
    <w:rsid w:val="001D3FB8"/>
    <w:rsid w:val="001D43FB"/>
    <w:rsid w:val="001D7A85"/>
    <w:rsid w:val="001E5BEB"/>
    <w:rsid w:val="001E6C78"/>
    <w:rsid w:val="001F0835"/>
    <w:rsid w:val="00213883"/>
    <w:rsid w:val="00214B0E"/>
    <w:rsid w:val="00221C2D"/>
    <w:rsid w:val="00231F38"/>
    <w:rsid w:val="00232B9E"/>
    <w:rsid w:val="00236992"/>
    <w:rsid w:val="002422A8"/>
    <w:rsid w:val="002456A2"/>
    <w:rsid w:val="0024642D"/>
    <w:rsid w:val="00264793"/>
    <w:rsid w:val="00264F39"/>
    <w:rsid w:val="002656D6"/>
    <w:rsid w:val="00270002"/>
    <w:rsid w:val="00275143"/>
    <w:rsid w:val="002772AF"/>
    <w:rsid w:val="00282471"/>
    <w:rsid w:val="002844A7"/>
    <w:rsid w:val="00291A83"/>
    <w:rsid w:val="00291B79"/>
    <w:rsid w:val="002970E4"/>
    <w:rsid w:val="002A357E"/>
    <w:rsid w:val="002A415E"/>
    <w:rsid w:val="002A4F78"/>
    <w:rsid w:val="002A5DB0"/>
    <w:rsid w:val="002A6189"/>
    <w:rsid w:val="002B0575"/>
    <w:rsid w:val="002C0E59"/>
    <w:rsid w:val="002C60C4"/>
    <w:rsid w:val="002D377C"/>
    <w:rsid w:val="002D401D"/>
    <w:rsid w:val="002D4CF0"/>
    <w:rsid w:val="002D5063"/>
    <w:rsid w:val="002D62B9"/>
    <w:rsid w:val="002D6FEB"/>
    <w:rsid w:val="002E1B30"/>
    <w:rsid w:val="002E7FD8"/>
    <w:rsid w:val="002F1623"/>
    <w:rsid w:val="002F49AD"/>
    <w:rsid w:val="002F4B6B"/>
    <w:rsid w:val="002F4BAB"/>
    <w:rsid w:val="003008B3"/>
    <w:rsid w:val="003040B2"/>
    <w:rsid w:val="00304669"/>
    <w:rsid w:val="00306F63"/>
    <w:rsid w:val="003107B2"/>
    <w:rsid w:val="00312157"/>
    <w:rsid w:val="003121EE"/>
    <w:rsid w:val="00313145"/>
    <w:rsid w:val="003139DF"/>
    <w:rsid w:val="00321B0E"/>
    <w:rsid w:val="0032263D"/>
    <w:rsid w:val="003232C0"/>
    <w:rsid w:val="0032772E"/>
    <w:rsid w:val="003357EF"/>
    <w:rsid w:val="00340CCD"/>
    <w:rsid w:val="00345F06"/>
    <w:rsid w:val="00347063"/>
    <w:rsid w:val="003505EE"/>
    <w:rsid w:val="00351278"/>
    <w:rsid w:val="00351D8D"/>
    <w:rsid w:val="00351E15"/>
    <w:rsid w:val="00360004"/>
    <w:rsid w:val="003609D5"/>
    <w:rsid w:val="00360C46"/>
    <w:rsid w:val="00361B99"/>
    <w:rsid w:val="003629AE"/>
    <w:rsid w:val="00363FBE"/>
    <w:rsid w:val="00365085"/>
    <w:rsid w:val="0036758D"/>
    <w:rsid w:val="0037074E"/>
    <w:rsid w:val="003714A7"/>
    <w:rsid w:val="00372FFB"/>
    <w:rsid w:val="00375A1D"/>
    <w:rsid w:val="00382382"/>
    <w:rsid w:val="00384867"/>
    <w:rsid w:val="00385032"/>
    <w:rsid w:val="0039214E"/>
    <w:rsid w:val="00392C87"/>
    <w:rsid w:val="003A0A4C"/>
    <w:rsid w:val="003B04E5"/>
    <w:rsid w:val="003B1C74"/>
    <w:rsid w:val="003B534A"/>
    <w:rsid w:val="003B60AD"/>
    <w:rsid w:val="003C28B6"/>
    <w:rsid w:val="003D0FEC"/>
    <w:rsid w:val="003D4A28"/>
    <w:rsid w:val="003E0134"/>
    <w:rsid w:val="003E37CD"/>
    <w:rsid w:val="003E6233"/>
    <w:rsid w:val="003F080C"/>
    <w:rsid w:val="003F63B7"/>
    <w:rsid w:val="004079BB"/>
    <w:rsid w:val="00407A6A"/>
    <w:rsid w:val="00413965"/>
    <w:rsid w:val="00414706"/>
    <w:rsid w:val="004177CA"/>
    <w:rsid w:val="004239B7"/>
    <w:rsid w:val="00441A6E"/>
    <w:rsid w:val="0044250E"/>
    <w:rsid w:val="00444368"/>
    <w:rsid w:val="00445551"/>
    <w:rsid w:val="00456AB8"/>
    <w:rsid w:val="004636FB"/>
    <w:rsid w:val="00464BBA"/>
    <w:rsid w:val="00465C0B"/>
    <w:rsid w:val="004707BE"/>
    <w:rsid w:val="004773B3"/>
    <w:rsid w:val="00477494"/>
    <w:rsid w:val="0048720F"/>
    <w:rsid w:val="00491761"/>
    <w:rsid w:val="00492EA1"/>
    <w:rsid w:val="00492F98"/>
    <w:rsid w:val="004A1CD5"/>
    <w:rsid w:val="004A1E4C"/>
    <w:rsid w:val="004A2EE4"/>
    <w:rsid w:val="004A5155"/>
    <w:rsid w:val="004A55CE"/>
    <w:rsid w:val="004A5F23"/>
    <w:rsid w:val="004B0239"/>
    <w:rsid w:val="004B0D21"/>
    <w:rsid w:val="004B2DA4"/>
    <w:rsid w:val="004B59BC"/>
    <w:rsid w:val="004C6A30"/>
    <w:rsid w:val="004D0619"/>
    <w:rsid w:val="004D4412"/>
    <w:rsid w:val="004E512A"/>
    <w:rsid w:val="004E7259"/>
    <w:rsid w:val="004F04E0"/>
    <w:rsid w:val="004F28B0"/>
    <w:rsid w:val="004F56BB"/>
    <w:rsid w:val="005001C0"/>
    <w:rsid w:val="005027FC"/>
    <w:rsid w:val="0050283C"/>
    <w:rsid w:val="00504202"/>
    <w:rsid w:val="005054E1"/>
    <w:rsid w:val="005059C8"/>
    <w:rsid w:val="005064BE"/>
    <w:rsid w:val="00506BB6"/>
    <w:rsid w:val="00512248"/>
    <w:rsid w:val="0051228A"/>
    <w:rsid w:val="005123D4"/>
    <w:rsid w:val="00512E8D"/>
    <w:rsid w:val="005143B8"/>
    <w:rsid w:val="00521504"/>
    <w:rsid w:val="0052198C"/>
    <w:rsid w:val="00522B36"/>
    <w:rsid w:val="00523591"/>
    <w:rsid w:val="00525092"/>
    <w:rsid w:val="00525200"/>
    <w:rsid w:val="00526CBC"/>
    <w:rsid w:val="00527DD0"/>
    <w:rsid w:val="005375FB"/>
    <w:rsid w:val="0054027F"/>
    <w:rsid w:val="00542713"/>
    <w:rsid w:val="00545941"/>
    <w:rsid w:val="005474C4"/>
    <w:rsid w:val="005548DB"/>
    <w:rsid w:val="00555A53"/>
    <w:rsid w:val="0056290C"/>
    <w:rsid w:val="00566579"/>
    <w:rsid w:val="0056675A"/>
    <w:rsid w:val="00567075"/>
    <w:rsid w:val="0057079B"/>
    <w:rsid w:val="00570E3E"/>
    <w:rsid w:val="0057205A"/>
    <w:rsid w:val="00573409"/>
    <w:rsid w:val="00574A9C"/>
    <w:rsid w:val="00574D70"/>
    <w:rsid w:val="005761A1"/>
    <w:rsid w:val="00582B9F"/>
    <w:rsid w:val="005832BB"/>
    <w:rsid w:val="005842D2"/>
    <w:rsid w:val="005931B0"/>
    <w:rsid w:val="005A79A4"/>
    <w:rsid w:val="005B15F2"/>
    <w:rsid w:val="005B53BD"/>
    <w:rsid w:val="005B5CC9"/>
    <w:rsid w:val="005B6ABE"/>
    <w:rsid w:val="005C4975"/>
    <w:rsid w:val="005C6299"/>
    <w:rsid w:val="005D029C"/>
    <w:rsid w:val="005D0F51"/>
    <w:rsid w:val="005D3FD8"/>
    <w:rsid w:val="005D73AD"/>
    <w:rsid w:val="005E1C2D"/>
    <w:rsid w:val="005E5121"/>
    <w:rsid w:val="005E6E1F"/>
    <w:rsid w:val="005F5965"/>
    <w:rsid w:val="006016BF"/>
    <w:rsid w:val="0060285F"/>
    <w:rsid w:val="00606005"/>
    <w:rsid w:val="006068CE"/>
    <w:rsid w:val="0060790E"/>
    <w:rsid w:val="006138E8"/>
    <w:rsid w:val="00617C61"/>
    <w:rsid w:val="006241C7"/>
    <w:rsid w:val="00624AF9"/>
    <w:rsid w:val="0063218D"/>
    <w:rsid w:val="006331CD"/>
    <w:rsid w:val="00635144"/>
    <w:rsid w:val="006408E7"/>
    <w:rsid w:val="0064181E"/>
    <w:rsid w:val="006422D6"/>
    <w:rsid w:val="006449E9"/>
    <w:rsid w:val="006571C1"/>
    <w:rsid w:val="00662E7D"/>
    <w:rsid w:val="00662E9D"/>
    <w:rsid w:val="00662EC2"/>
    <w:rsid w:val="00672E85"/>
    <w:rsid w:val="0067384A"/>
    <w:rsid w:val="0067462C"/>
    <w:rsid w:val="00687484"/>
    <w:rsid w:val="006926F5"/>
    <w:rsid w:val="006A69E9"/>
    <w:rsid w:val="006B2DA5"/>
    <w:rsid w:val="006C4C1D"/>
    <w:rsid w:val="006D5D20"/>
    <w:rsid w:val="006E4382"/>
    <w:rsid w:val="006E770E"/>
    <w:rsid w:val="006F2D17"/>
    <w:rsid w:val="00702FDD"/>
    <w:rsid w:val="0070590D"/>
    <w:rsid w:val="00711675"/>
    <w:rsid w:val="00712C33"/>
    <w:rsid w:val="00716CCD"/>
    <w:rsid w:val="00720D07"/>
    <w:rsid w:val="007220A2"/>
    <w:rsid w:val="0072454F"/>
    <w:rsid w:val="0072498A"/>
    <w:rsid w:val="00724B01"/>
    <w:rsid w:val="00725C50"/>
    <w:rsid w:val="007279E8"/>
    <w:rsid w:val="00732964"/>
    <w:rsid w:val="00734ADE"/>
    <w:rsid w:val="007353AC"/>
    <w:rsid w:val="00735685"/>
    <w:rsid w:val="007432DB"/>
    <w:rsid w:val="00743941"/>
    <w:rsid w:val="00746177"/>
    <w:rsid w:val="007463F2"/>
    <w:rsid w:val="00747ED7"/>
    <w:rsid w:val="0075360C"/>
    <w:rsid w:val="00753FC4"/>
    <w:rsid w:val="007541C9"/>
    <w:rsid w:val="007572E5"/>
    <w:rsid w:val="00757CC3"/>
    <w:rsid w:val="00760888"/>
    <w:rsid w:val="00761915"/>
    <w:rsid w:val="00761DAF"/>
    <w:rsid w:val="00763050"/>
    <w:rsid w:val="00764057"/>
    <w:rsid w:val="00782F11"/>
    <w:rsid w:val="00786AF9"/>
    <w:rsid w:val="00790BEA"/>
    <w:rsid w:val="00797312"/>
    <w:rsid w:val="007A7D86"/>
    <w:rsid w:val="007B0148"/>
    <w:rsid w:val="007B1ACC"/>
    <w:rsid w:val="007B6B54"/>
    <w:rsid w:val="007C4BB3"/>
    <w:rsid w:val="007C4F58"/>
    <w:rsid w:val="007D342B"/>
    <w:rsid w:val="007E01B2"/>
    <w:rsid w:val="007F0070"/>
    <w:rsid w:val="007F187A"/>
    <w:rsid w:val="007F1940"/>
    <w:rsid w:val="007F369D"/>
    <w:rsid w:val="007F3D87"/>
    <w:rsid w:val="007F4910"/>
    <w:rsid w:val="007F5217"/>
    <w:rsid w:val="007F53B2"/>
    <w:rsid w:val="00802B8E"/>
    <w:rsid w:val="00802BD9"/>
    <w:rsid w:val="0080508E"/>
    <w:rsid w:val="00811CF5"/>
    <w:rsid w:val="0081717F"/>
    <w:rsid w:val="008276A5"/>
    <w:rsid w:val="00827F9F"/>
    <w:rsid w:val="00832CB1"/>
    <w:rsid w:val="008349D1"/>
    <w:rsid w:val="008361C7"/>
    <w:rsid w:val="00840675"/>
    <w:rsid w:val="00844FA8"/>
    <w:rsid w:val="008463D0"/>
    <w:rsid w:val="00846D7D"/>
    <w:rsid w:val="00852399"/>
    <w:rsid w:val="00855B5A"/>
    <w:rsid w:val="00856061"/>
    <w:rsid w:val="008617D8"/>
    <w:rsid w:val="00862BFD"/>
    <w:rsid w:val="00863661"/>
    <w:rsid w:val="0086498A"/>
    <w:rsid w:val="00864FAA"/>
    <w:rsid w:val="00870D0E"/>
    <w:rsid w:val="00874556"/>
    <w:rsid w:val="00874F4A"/>
    <w:rsid w:val="00876D21"/>
    <w:rsid w:val="0088588E"/>
    <w:rsid w:val="00894A81"/>
    <w:rsid w:val="008A3077"/>
    <w:rsid w:val="008A58C9"/>
    <w:rsid w:val="008A6252"/>
    <w:rsid w:val="008C04B7"/>
    <w:rsid w:val="008C07B2"/>
    <w:rsid w:val="008C1284"/>
    <w:rsid w:val="008C3671"/>
    <w:rsid w:val="008C44A2"/>
    <w:rsid w:val="008C5D4F"/>
    <w:rsid w:val="008C65D0"/>
    <w:rsid w:val="008C7A9E"/>
    <w:rsid w:val="008D0170"/>
    <w:rsid w:val="008D40EF"/>
    <w:rsid w:val="008D53FB"/>
    <w:rsid w:val="008D7105"/>
    <w:rsid w:val="008E01DF"/>
    <w:rsid w:val="008E252E"/>
    <w:rsid w:val="008E2D94"/>
    <w:rsid w:val="008E3589"/>
    <w:rsid w:val="008F2712"/>
    <w:rsid w:val="008F47E8"/>
    <w:rsid w:val="009046E8"/>
    <w:rsid w:val="00912E7E"/>
    <w:rsid w:val="00913D60"/>
    <w:rsid w:val="00914269"/>
    <w:rsid w:val="009151DD"/>
    <w:rsid w:val="009160B3"/>
    <w:rsid w:val="009176DF"/>
    <w:rsid w:val="00921AE1"/>
    <w:rsid w:val="00921C62"/>
    <w:rsid w:val="009227C9"/>
    <w:rsid w:val="00926A9B"/>
    <w:rsid w:val="00927BA7"/>
    <w:rsid w:val="0093091C"/>
    <w:rsid w:val="00943097"/>
    <w:rsid w:val="0094320D"/>
    <w:rsid w:val="00945895"/>
    <w:rsid w:val="00946E04"/>
    <w:rsid w:val="00947D80"/>
    <w:rsid w:val="009516D1"/>
    <w:rsid w:val="00955C74"/>
    <w:rsid w:val="00963C91"/>
    <w:rsid w:val="00963F53"/>
    <w:rsid w:val="00964E04"/>
    <w:rsid w:val="00971501"/>
    <w:rsid w:val="009759E4"/>
    <w:rsid w:val="00975EAA"/>
    <w:rsid w:val="0097725F"/>
    <w:rsid w:val="0098248A"/>
    <w:rsid w:val="009830F1"/>
    <w:rsid w:val="00984A91"/>
    <w:rsid w:val="00985B75"/>
    <w:rsid w:val="00990386"/>
    <w:rsid w:val="0099415E"/>
    <w:rsid w:val="00996BE8"/>
    <w:rsid w:val="009A3158"/>
    <w:rsid w:val="009A3674"/>
    <w:rsid w:val="009B2253"/>
    <w:rsid w:val="009B315E"/>
    <w:rsid w:val="009B65D8"/>
    <w:rsid w:val="009C29C6"/>
    <w:rsid w:val="009C6A87"/>
    <w:rsid w:val="009D128D"/>
    <w:rsid w:val="009D255B"/>
    <w:rsid w:val="009D318C"/>
    <w:rsid w:val="009D3C7A"/>
    <w:rsid w:val="009D6735"/>
    <w:rsid w:val="009E287D"/>
    <w:rsid w:val="009E3120"/>
    <w:rsid w:val="009E7110"/>
    <w:rsid w:val="009F0138"/>
    <w:rsid w:val="009F7EF3"/>
    <w:rsid w:val="00A00FCB"/>
    <w:rsid w:val="00A032D2"/>
    <w:rsid w:val="00A071B3"/>
    <w:rsid w:val="00A11D4F"/>
    <w:rsid w:val="00A1224E"/>
    <w:rsid w:val="00A13589"/>
    <w:rsid w:val="00A17627"/>
    <w:rsid w:val="00A20752"/>
    <w:rsid w:val="00A246C5"/>
    <w:rsid w:val="00A26373"/>
    <w:rsid w:val="00A26C63"/>
    <w:rsid w:val="00A3099F"/>
    <w:rsid w:val="00A320F9"/>
    <w:rsid w:val="00A328E5"/>
    <w:rsid w:val="00A34D47"/>
    <w:rsid w:val="00A367FC"/>
    <w:rsid w:val="00A37971"/>
    <w:rsid w:val="00A40591"/>
    <w:rsid w:val="00A41CAB"/>
    <w:rsid w:val="00A4451E"/>
    <w:rsid w:val="00A471F1"/>
    <w:rsid w:val="00A52176"/>
    <w:rsid w:val="00A52B2A"/>
    <w:rsid w:val="00A52FAD"/>
    <w:rsid w:val="00A54888"/>
    <w:rsid w:val="00A54C04"/>
    <w:rsid w:val="00A558C7"/>
    <w:rsid w:val="00A6371D"/>
    <w:rsid w:val="00A65A0E"/>
    <w:rsid w:val="00A65F29"/>
    <w:rsid w:val="00A75C9A"/>
    <w:rsid w:val="00A80103"/>
    <w:rsid w:val="00A822AD"/>
    <w:rsid w:val="00A8294B"/>
    <w:rsid w:val="00A86706"/>
    <w:rsid w:val="00A94B5D"/>
    <w:rsid w:val="00A95760"/>
    <w:rsid w:val="00A96E2F"/>
    <w:rsid w:val="00A97E9A"/>
    <w:rsid w:val="00AA23E9"/>
    <w:rsid w:val="00AA35E0"/>
    <w:rsid w:val="00AA37DC"/>
    <w:rsid w:val="00AA536C"/>
    <w:rsid w:val="00AA774C"/>
    <w:rsid w:val="00AB0BE1"/>
    <w:rsid w:val="00AB4484"/>
    <w:rsid w:val="00AC02CF"/>
    <w:rsid w:val="00AC0674"/>
    <w:rsid w:val="00AC0836"/>
    <w:rsid w:val="00AC1246"/>
    <w:rsid w:val="00AC52C2"/>
    <w:rsid w:val="00AD3B2F"/>
    <w:rsid w:val="00AD5C96"/>
    <w:rsid w:val="00AD6556"/>
    <w:rsid w:val="00AE250D"/>
    <w:rsid w:val="00AE290E"/>
    <w:rsid w:val="00AE3D03"/>
    <w:rsid w:val="00AF5DB9"/>
    <w:rsid w:val="00AF659B"/>
    <w:rsid w:val="00B000DB"/>
    <w:rsid w:val="00B05638"/>
    <w:rsid w:val="00B058F9"/>
    <w:rsid w:val="00B11BF5"/>
    <w:rsid w:val="00B13D3E"/>
    <w:rsid w:val="00B142DF"/>
    <w:rsid w:val="00B224E6"/>
    <w:rsid w:val="00B2352C"/>
    <w:rsid w:val="00B23709"/>
    <w:rsid w:val="00B27ADE"/>
    <w:rsid w:val="00B301C8"/>
    <w:rsid w:val="00B344DA"/>
    <w:rsid w:val="00B36D1E"/>
    <w:rsid w:val="00B456DE"/>
    <w:rsid w:val="00B54EC8"/>
    <w:rsid w:val="00B6749E"/>
    <w:rsid w:val="00B676D6"/>
    <w:rsid w:val="00B70777"/>
    <w:rsid w:val="00B71529"/>
    <w:rsid w:val="00B71933"/>
    <w:rsid w:val="00B74A0B"/>
    <w:rsid w:val="00B81955"/>
    <w:rsid w:val="00B82FB7"/>
    <w:rsid w:val="00B8380E"/>
    <w:rsid w:val="00B84EA7"/>
    <w:rsid w:val="00B86707"/>
    <w:rsid w:val="00B87917"/>
    <w:rsid w:val="00B91833"/>
    <w:rsid w:val="00B92F29"/>
    <w:rsid w:val="00B964C2"/>
    <w:rsid w:val="00B969A5"/>
    <w:rsid w:val="00BA13B6"/>
    <w:rsid w:val="00BA5DA3"/>
    <w:rsid w:val="00BB3C36"/>
    <w:rsid w:val="00BC3B85"/>
    <w:rsid w:val="00BC6FC6"/>
    <w:rsid w:val="00BD2E94"/>
    <w:rsid w:val="00BD30CF"/>
    <w:rsid w:val="00BD34CA"/>
    <w:rsid w:val="00BD4731"/>
    <w:rsid w:val="00BD7A31"/>
    <w:rsid w:val="00BD7AB2"/>
    <w:rsid w:val="00BE3AED"/>
    <w:rsid w:val="00BF1A53"/>
    <w:rsid w:val="00BF250D"/>
    <w:rsid w:val="00BF2850"/>
    <w:rsid w:val="00BF541B"/>
    <w:rsid w:val="00BF6DC2"/>
    <w:rsid w:val="00BF73A5"/>
    <w:rsid w:val="00BF77EE"/>
    <w:rsid w:val="00C01EC6"/>
    <w:rsid w:val="00C0291E"/>
    <w:rsid w:val="00C123AF"/>
    <w:rsid w:val="00C1425A"/>
    <w:rsid w:val="00C234B0"/>
    <w:rsid w:val="00C270C9"/>
    <w:rsid w:val="00C33EFB"/>
    <w:rsid w:val="00C34144"/>
    <w:rsid w:val="00C376B0"/>
    <w:rsid w:val="00C41A7A"/>
    <w:rsid w:val="00C435EC"/>
    <w:rsid w:val="00C4661D"/>
    <w:rsid w:val="00C56EF6"/>
    <w:rsid w:val="00C6503F"/>
    <w:rsid w:val="00C660FE"/>
    <w:rsid w:val="00C70418"/>
    <w:rsid w:val="00C80EE7"/>
    <w:rsid w:val="00C80F0B"/>
    <w:rsid w:val="00C80F66"/>
    <w:rsid w:val="00C8441E"/>
    <w:rsid w:val="00C844C9"/>
    <w:rsid w:val="00C85F3A"/>
    <w:rsid w:val="00C91BF1"/>
    <w:rsid w:val="00C91EFB"/>
    <w:rsid w:val="00C9268A"/>
    <w:rsid w:val="00C934E9"/>
    <w:rsid w:val="00C93C4D"/>
    <w:rsid w:val="00CA0694"/>
    <w:rsid w:val="00CA265D"/>
    <w:rsid w:val="00CA40F8"/>
    <w:rsid w:val="00CA6D57"/>
    <w:rsid w:val="00CA7658"/>
    <w:rsid w:val="00CB3222"/>
    <w:rsid w:val="00CB6638"/>
    <w:rsid w:val="00CB6C3F"/>
    <w:rsid w:val="00CB73A5"/>
    <w:rsid w:val="00CB7537"/>
    <w:rsid w:val="00CB7B05"/>
    <w:rsid w:val="00CC63F1"/>
    <w:rsid w:val="00CC7480"/>
    <w:rsid w:val="00CD292B"/>
    <w:rsid w:val="00CD2C9C"/>
    <w:rsid w:val="00CD3CA8"/>
    <w:rsid w:val="00CD4736"/>
    <w:rsid w:val="00CD73D9"/>
    <w:rsid w:val="00CD785A"/>
    <w:rsid w:val="00CD7A93"/>
    <w:rsid w:val="00CE0357"/>
    <w:rsid w:val="00CE1803"/>
    <w:rsid w:val="00CE32AA"/>
    <w:rsid w:val="00CE72EB"/>
    <w:rsid w:val="00CF17FA"/>
    <w:rsid w:val="00D13888"/>
    <w:rsid w:val="00D16D1E"/>
    <w:rsid w:val="00D17370"/>
    <w:rsid w:val="00D22D91"/>
    <w:rsid w:val="00D23C50"/>
    <w:rsid w:val="00D25005"/>
    <w:rsid w:val="00D257A9"/>
    <w:rsid w:val="00D31CE1"/>
    <w:rsid w:val="00D3319D"/>
    <w:rsid w:val="00D34B83"/>
    <w:rsid w:val="00D37F67"/>
    <w:rsid w:val="00D41233"/>
    <w:rsid w:val="00D43F60"/>
    <w:rsid w:val="00D50E85"/>
    <w:rsid w:val="00D549BF"/>
    <w:rsid w:val="00D54F43"/>
    <w:rsid w:val="00D57FC5"/>
    <w:rsid w:val="00D61E6D"/>
    <w:rsid w:val="00D6243A"/>
    <w:rsid w:val="00D65CBE"/>
    <w:rsid w:val="00D71C78"/>
    <w:rsid w:val="00D76E13"/>
    <w:rsid w:val="00D83156"/>
    <w:rsid w:val="00D9119C"/>
    <w:rsid w:val="00D925CA"/>
    <w:rsid w:val="00D93EDA"/>
    <w:rsid w:val="00D9636C"/>
    <w:rsid w:val="00D976DB"/>
    <w:rsid w:val="00DA1C58"/>
    <w:rsid w:val="00DA2DD8"/>
    <w:rsid w:val="00DA43E8"/>
    <w:rsid w:val="00DA4CF2"/>
    <w:rsid w:val="00DA53FA"/>
    <w:rsid w:val="00DA5941"/>
    <w:rsid w:val="00DA5B8D"/>
    <w:rsid w:val="00DB014B"/>
    <w:rsid w:val="00DB69E0"/>
    <w:rsid w:val="00DB6B86"/>
    <w:rsid w:val="00DC035E"/>
    <w:rsid w:val="00DC7CDE"/>
    <w:rsid w:val="00DD2358"/>
    <w:rsid w:val="00DD3EC5"/>
    <w:rsid w:val="00DE038A"/>
    <w:rsid w:val="00DE21CE"/>
    <w:rsid w:val="00DE25AE"/>
    <w:rsid w:val="00DE631B"/>
    <w:rsid w:val="00DF147B"/>
    <w:rsid w:val="00DF52F9"/>
    <w:rsid w:val="00E075B7"/>
    <w:rsid w:val="00E142BB"/>
    <w:rsid w:val="00E14E59"/>
    <w:rsid w:val="00E159D4"/>
    <w:rsid w:val="00E24661"/>
    <w:rsid w:val="00E25389"/>
    <w:rsid w:val="00E34CAC"/>
    <w:rsid w:val="00E4224F"/>
    <w:rsid w:val="00E4393D"/>
    <w:rsid w:val="00E45D4E"/>
    <w:rsid w:val="00E50299"/>
    <w:rsid w:val="00E50565"/>
    <w:rsid w:val="00E5626C"/>
    <w:rsid w:val="00E57BF7"/>
    <w:rsid w:val="00E60EA4"/>
    <w:rsid w:val="00E76475"/>
    <w:rsid w:val="00E8059A"/>
    <w:rsid w:val="00E82987"/>
    <w:rsid w:val="00E95036"/>
    <w:rsid w:val="00EA404B"/>
    <w:rsid w:val="00EA4A04"/>
    <w:rsid w:val="00EA60BE"/>
    <w:rsid w:val="00EA7BED"/>
    <w:rsid w:val="00EB09E7"/>
    <w:rsid w:val="00EB28C6"/>
    <w:rsid w:val="00EB2BE1"/>
    <w:rsid w:val="00EB6E40"/>
    <w:rsid w:val="00EC1B36"/>
    <w:rsid w:val="00EC57B5"/>
    <w:rsid w:val="00EC655E"/>
    <w:rsid w:val="00EC778B"/>
    <w:rsid w:val="00ED0739"/>
    <w:rsid w:val="00ED6BDF"/>
    <w:rsid w:val="00EE0677"/>
    <w:rsid w:val="00EE1BF5"/>
    <w:rsid w:val="00EE2689"/>
    <w:rsid w:val="00EE3823"/>
    <w:rsid w:val="00EF40B3"/>
    <w:rsid w:val="00F01FA8"/>
    <w:rsid w:val="00F05153"/>
    <w:rsid w:val="00F12B0F"/>
    <w:rsid w:val="00F15747"/>
    <w:rsid w:val="00F206F8"/>
    <w:rsid w:val="00F216D0"/>
    <w:rsid w:val="00F27988"/>
    <w:rsid w:val="00F30903"/>
    <w:rsid w:val="00F33276"/>
    <w:rsid w:val="00F35A78"/>
    <w:rsid w:val="00F451B6"/>
    <w:rsid w:val="00F46035"/>
    <w:rsid w:val="00F467A7"/>
    <w:rsid w:val="00F517C6"/>
    <w:rsid w:val="00F5639C"/>
    <w:rsid w:val="00F6263D"/>
    <w:rsid w:val="00F65C3E"/>
    <w:rsid w:val="00F66969"/>
    <w:rsid w:val="00F767A9"/>
    <w:rsid w:val="00F8055E"/>
    <w:rsid w:val="00F869B4"/>
    <w:rsid w:val="00F92CF3"/>
    <w:rsid w:val="00F9391B"/>
    <w:rsid w:val="00F96F6D"/>
    <w:rsid w:val="00F96FE2"/>
    <w:rsid w:val="00F97FDB"/>
    <w:rsid w:val="00FB5F21"/>
    <w:rsid w:val="00FC423D"/>
    <w:rsid w:val="00FC4D41"/>
    <w:rsid w:val="00FC501B"/>
    <w:rsid w:val="00FC6F07"/>
    <w:rsid w:val="00FC7563"/>
    <w:rsid w:val="00FD4609"/>
    <w:rsid w:val="00FE1016"/>
    <w:rsid w:val="00FE403E"/>
    <w:rsid w:val="00FE4474"/>
    <w:rsid w:val="00FF2343"/>
    <w:rsid w:val="00FF319A"/>
    <w:rsid w:val="00FF3A2A"/>
    <w:rsid w:val="00FF7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47ECCEB"/>
  <w15:chartTrackingRefBased/>
  <w15:docId w15:val="{96327D24-8A7F-4025-9D79-107E6EF55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7C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eading1">
    <w:name w:val="heading 1"/>
    <w:aliases w:val="PS Heading 1"/>
    <w:basedOn w:val="Normal"/>
    <w:next w:val="Normal"/>
    <w:link w:val="Heading1Char"/>
    <w:autoRedefine/>
    <w:uiPriority w:val="9"/>
    <w:qFormat/>
    <w:rsid w:val="000E03EC"/>
    <w:pPr>
      <w:keepNext/>
      <w:keepLines/>
      <w:spacing w:before="240"/>
      <w:outlineLvl w:val="0"/>
    </w:pPr>
    <w:rPr>
      <w:rFonts w:ascii="Bahnschrift SemiLight" w:eastAsiaTheme="majorEastAsia" w:hAnsi="Bahnschrift SemiLight" w:cstheme="majorBidi"/>
      <w:color w:val="00ACC1"/>
      <w:sz w:val="32"/>
      <w:szCs w:val="32"/>
    </w:rPr>
  </w:style>
  <w:style w:type="paragraph" w:styleId="Heading2">
    <w:name w:val="heading 2"/>
    <w:aliases w:val="PS Heading 2"/>
    <w:basedOn w:val="Normal"/>
    <w:next w:val="Normal"/>
    <w:link w:val="Heading2Char"/>
    <w:autoRedefine/>
    <w:uiPriority w:val="9"/>
    <w:unhideWhenUsed/>
    <w:qFormat/>
    <w:rsid w:val="00790BEA"/>
    <w:pPr>
      <w:keepNext/>
      <w:keepLines/>
      <w:spacing w:before="40" w:line="259" w:lineRule="auto"/>
      <w:outlineLvl w:val="1"/>
    </w:pPr>
    <w:rPr>
      <w:rFonts w:ascii="Bahnschrift SemiLight" w:eastAsiaTheme="majorEastAsia" w:hAnsi="Bahnschrift SemiLight" w:cstheme="majorBidi"/>
      <w:color w:val="00596D"/>
      <w:sz w:val="26"/>
      <w:szCs w:val="26"/>
    </w:rPr>
  </w:style>
  <w:style w:type="paragraph" w:styleId="Heading3">
    <w:name w:val="heading 3"/>
    <w:aliases w:val="PS Heading 3"/>
    <w:basedOn w:val="Normal"/>
    <w:next w:val="Normal"/>
    <w:link w:val="Heading3Char"/>
    <w:uiPriority w:val="9"/>
    <w:unhideWhenUsed/>
    <w:qFormat/>
    <w:rsid w:val="000E03EC"/>
    <w:pPr>
      <w:keepNext/>
      <w:keepLines/>
      <w:spacing w:before="40"/>
      <w:outlineLvl w:val="2"/>
    </w:pPr>
    <w:rPr>
      <w:rFonts w:ascii="Bahnschrift SemiLight" w:eastAsiaTheme="majorEastAsia" w:hAnsi="Bahnschrift SemiLight" w:cstheme="majorBidi"/>
      <w:color w:val="00ACC1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0E03E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C6A8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C6A87"/>
  </w:style>
  <w:style w:type="paragraph" w:styleId="Footer">
    <w:name w:val="footer"/>
    <w:basedOn w:val="Normal"/>
    <w:link w:val="FooterChar"/>
    <w:uiPriority w:val="99"/>
    <w:unhideWhenUsed/>
    <w:rsid w:val="009C6A8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C6A87"/>
  </w:style>
  <w:style w:type="paragraph" w:customStyle="1" w:styleId="PSHeader">
    <w:name w:val="PS Header"/>
    <w:basedOn w:val="Heading1"/>
    <w:link w:val="PSHeaderChar"/>
    <w:qFormat/>
    <w:rsid w:val="00B676D6"/>
    <w:rPr>
      <w:rFonts w:ascii="Bahnschrift" w:hAnsi="Bahnschrift"/>
      <w:color w:val="072560"/>
      <w:sz w:val="36"/>
    </w:rPr>
  </w:style>
  <w:style w:type="paragraph" w:customStyle="1" w:styleId="PSBody">
    <w:name w:val="PS Body"/>
    <w:basedOn w:val="Normal"/>
    <w:link w:val="PSBodyChar"/>
    <w:qFormat/>
    <w:rsid w:val="00231F38"/>
    <w:rPr>
      <w:rFonts w:ascii="Bahnschrift Light" w:hAnsi="Bahnschrift Light"/>
      <w:color w:val="000000" w:themeColor="text1"/>
    </w:rPr>
  </w:style>
  <w:style w:type="character" w:customStyle="1" w:styleId="Heading1Char">
    <w:name w:val="Heading 1 Char"/>
    <w:aliases w:val="PS Heading 1 Char"/>
    <w:basedOn w:val="DefaultParagraphFont"/>
    <w:link w:val="Heading1"/>
    <w:uiPriority w:val="9"/>
    <w:rsid w:val="000E03EC"/>
    <w:rPr>
      <w:rFonts w:ascii="Bahnschrift SemiLight" w:eastAsiaTheme="majorEastAsia" w:hAnsi="Bahnschrift SemiLight" w:cstheme="majorBidi"/>
      <w:color w:val="00ACC1"/>
      <w:sz w:val="32"/>
      <w:szCs w:val="32"/>
    </w:rPr>
  </w:style>
  <w:style w:type="character" w:customStyle="1" w:styleId="PSHeaderChar">
    <w:name w:val="PS Header Char"/>
    <w:basedOn w:val="Heading1Char"/>
    <w:link w:val="PSHeader"/>
    <w:rsid w:val="00B676D6"/>
    <w:rPr>
      <w:rFonts w:ascii="Bahnschrift" w:eastAsiaTheme="majorEastAsia" w:hAnsi="Bahnschrift" w:cstheme="majorBidi"/>
      <w:color w:val="072560"/>
      <w:sz w:val="36"/>
      <w:szCs w:val="32"/>
    </w:rPr>
  </w:style>
  <w:style w:type="paragraph" w:customStyle="1" w:styleId="PSHeader2">
    <w:name w:val="PS Header 2"/>
    <w:basedOn w:val="Header2"/>
    <w:next w:val="PSBody"/>
    <w:link w:val="PSHeader2Char"/>
    <w:qFormat/>
    <w:rsid w:val="009C6A87"/>
  </w:style>
  <w:style w:type="character" w:customStyle="1" w:styleId="PSBodyChar">
    <w:name w:val="PS Body Char"/>
    <w:basedOn w:val="PSHeaderChar"/>
    <w:link w:val="PSBody"/>
    <w:rsid w:val="00231F38"/>
    <w:rPr>
      <w:rFonts w:ascii="Bahnschrift Light" w:eastAsiaTheme="majorEastAsia" w:hAnsi="Bahnschrift Light" w:cstheme="majorBidi"/>
      <w:color w:val="000000" w:themeColor="text1"/>
      <w:sz w:val="36"/>
      <w:szCs w:val="32"/>
    </w:rPr>
  </w:style>
  <w:style w:type="table" w:styleId="TableGrid">
    <w:name w:val="Table Grid"/>
    <w:basedOn w:val="TableNormal"/>
    <w:uiPriority w:val="39"/>
    <w:rsid w:val="009C6A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SHeader2Char">
    <w:name w:val="PS Header 2 Char"/>
    <w:basedOn w:val="PSHeaderChar"/>
    <w:link w:val="PSHeader2"/>
    <w:rsid w:val="00D16D1E"/>
    <w:rPr>
      <w:rFonts w:ascii="Bahnschrift" w:eastAsiaTheme="majorEastAsia" w:hAnsi="Bahnschrift" w:cstheme="majorBidi"/>
      <w:color w:val="2F5496" w:themeColor="accent1" w:themeShade="BF"/>
      <w:sz w:val="24"/>
      <w:szCs w:val="32"/>
    </w:rPr>
  </w:style>
  <w:style w:type="table" w:styleId="PlainTable5">
    <w:name w:val="Plain Table 5"/>
    <w:basedOn w:val="TableNormal"/>
    <w:uiPriority w:val="45"/>
    <w:rsid w:val="009C6A8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3-Accent5">
    <w:name w:val="Grid Table 3 Accent 5"/>
    <w:basedOn w:val="TableNormal"/>
    <w:uiPriority w:val="48"/>
    <w:rsid w:val="009C6A87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ListTable1Light-Accent5">
    <w:name w:val="List Table 1 Light Accent 5"/>
    <w:basedOn w:val="TableNormal"/>
    <w:uiPriority w:val="46"/>
    <w:rsid w:val="00B224E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customStyle="1" w:styleId="Header2">
    <w:name w:val="Header 2"/>
    <w:basedOn w:val="PSHeader"/>
    <w:link w:val="Header2Char"/>
    <w:rsid w:val="00D16D1E"/>
    <w:rPr>
      <w:sz w:val="24"/>
    </w:rPr>
  </w:style>
  <w:style w:type="character" w:customStyle="1" w:styleId="Header2Char">
    <w:name w:val="Header 2 Char"/>
    <w:basedOn w:val="PSHeaderChar"/>
    <w:link w:val="Header2"/>
    <w:rsid w:val="00D16D1E"/>
    <w:rPr>
      <w:rFonts w:ascii="Bahnschrift" w:eastAsiaTheme="majorEastAsia" w:hAnsi="Bahnschrift" w:cstheme="majorBidi"/>
      <w:color w:val="2F5496" w:themeColor="accent1" w:themeShade="BF"/>
      <w:sz w:val="24"/>
      <w:szCs w:val="32"/>
    </w:rPr>
  </w:style>
  <w:style w:type="character" w:styleId="Hyperlink">
    <w:name w:val="Hyperlink"/>
    <w:basedOn w:val="DefaultParagraphFont"/>
    <w:uiPriority w:val="99"/>
    <w:unhideWhenUsed/>
    <w:rsid w:val="0026479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479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6243A"/>
    <w:rPr>
      <w:color w:val="954F72" w:themeColor="followedHyperlink"/>
      <w:u w:val="single"/>
    </w:rPr>
  </w:style>
  <w:style w:type="paragraph" w:styleId="Title">
    <w:name w:val="Title"/>
    <w:aliases w:val="PS Title"/>
    <w:basedOn w:val="Normal"/>
    <w:next w:val="Normal"/>
    <w:link w:val="TitleChar"/>
    <w:uiPriority w:val="10"/>
    <w:qFormat/>
    <w:rsid w:val="00231F38"/>
    <w:pPr>
      <w:contextualSpacing/>
    </w:pPr>
    <w:rPr>
      <w:rFonts w:ascii="Bahnschrift SemiBold" w:eastAsiaTheme="majorEastAsia" w:hAnsi="Bahnschrift SemiBold" w:cstheme="majorBidi"/>
      <w:color w:val="072560"/>
      <w:spacing w:val="-10"/>
      <w:kern w:val="28"/>
      <w:sz w:val="56"/>
      <w:szCs w:val="56"/>
    </w:rPr>
  </w:style>
  <w:style w:type="character" w:customStyle="1" w:styleId="TitleChar">
    <w:name w:val="Title Char"/>
    <w:aliases w:val="PS Title Char"/>
    <w:basedOn w:val="DefaultParagraphFont"/>
    <w:link w:val="Title"/>
    <w:uiPriority w:val="10"/>
    <w:rsid w:val="00231F38"/>
    <w:rPr>
      <w:rFonts w:ascii="Bahnschrift SemiBold" w:eastAsiaTheme="majorEastAsia" w:hAnsi="Bahnschrift SemiBold" w:cstheme="majorBidi"/>
      <w:color w:val="072560"/>
      <w:spacing w:val="-10"/>
      <w:kern w:val="28"/>
      <w:sz w:val="56"/>
      <w:szCs w:val="56"/>
    </w:rPr>
  </w:style>
  <w:style w:type="paragraph" w:styleId="NoSpacing">
    <w:name w:val="No Spacing"/>
    <w:aliases w:val="PS No Spacing"/>
    <w:uiPriority w:val="1"/>
    <w:qFormat/>
    <w:rsid w:val="00231F38"/>
    <w:pPr>
      <w:spacing w:after="0" w:line="240" w:lineRule="auto"/>
    </w:pPr>
    <w:rPr>
      <w:rFonts w:ascii="Bahnschrift Light" w:hAnsi="Bahnschrift Light"/>
      <w:color w:val="000000" w:themeColor="text1"/>
    </w:rPr>
  </w:style>
  <w:style w:type="character" w:customStyle="1" w:styleId="Heading2Char">
    <w:name w:val="Heading 2 Char"/>
    <w:aliases w:val="PS Heading 2 Char"/>
    <w:basedOn w:val="DefaultParagraphFont"/>
    <w:link w:val="Heading2"/>
    <w:uiPriority w:val="9"/>
    <w:rsid w:val="00790BEA"/>
    <w:rPr>
      <w:rFonts w:ascii="Bahnschrift SemiLight" w:eastAsiaTheme="majorEastAsia" w:hAnsi="Bahnschrift SemiLight" w:cstheme="majorBidi"/>
      <w:color w:val="00596D"/>
      <w:sz w:val="26"/>
      <w:szCs w:val="26"/>
      <w:lang w:eastAsia="en-GB"/>
    </w:rPr>
  </w:style>
  <w:style w:type="character" w:customStyle="1" w:styleId="Heading3Char">
    <w:name w:val="Heading 3 Char"/>
    <w:aliases w:val="PS Heading 3 Char"/>
    <w:basedOn w:val="DefaultParagraphFont"/>
    <w:link w:val="Heading3"/>
    <w:uiPriority w:val="9"/>
    <w:rsid w:val="000E03EC"/>
    <w:rPr>
      <w:rFonts w:ascii="Bahnschrift SemiLight" w:eastAsiaTheme="majorEastAsia" w:hAnsi="Bahnschrift SemiLight" w:cstheme="majorBidi"/>
      <w:color w:val="00ACC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E03E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PlaceholderText">
    <w:name w:val="Placeholder Text"/>
    <w:basedOn w:val="DefaultParagraphFont"/>
    <w:uiPriority w:val="99"/>
    <w:semiHidden/>
    <w:rsid w:val="00164B44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486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84867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384867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384867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384867"/>
    <w:rPr>
      <w:i/>
      <w:iCs/>
      <w:color w:val="4472C4" w:themeColor="accent1"/>
    </w:rPr>
  </w:style>
  <w:style w:type="paragraph" w:styleId="TOC1">
    <w:name w:val="toc 1"/>
    <w:basedOn w:val="PSHeader"/>
    <w:next w:val="Normal"/>
    <w:autoRedefine/>
    <w:uiPriority w:val="39"/>
    <w:unhideWhenUsed/>
    <w:qFormat/>
    <w:rsid w:val="002A6189"/>
    <w:pPr>
      <w:keepNext w:val="0"/>
      <w:keepLines w:val="0"/>
      <w:spacing w:before="120"/>
      <w:outlineLvl w:val="9"/>
    </w:pPr>
    <w:rPr>
      <w:rFonts w:asciiTheme="minorHAnsi" w:eastAsia="Times New Roman" w:hAnsiTheme="minorHAnsi" w:cs="Times New Roman"/>
      <w:b/>
      <w:bCs/>
      <w:i/>
      <w:iCs/>
      <w:color w:val="auto"/>
      <w:sz w:val="24"/>
      <w:szCs w:val="24"/>
    </w:rPr>
  </w:style>
  <w:style w:type="paragraph" w:styleId="TOC2">
    <w:name w:val="toc 2"/>
    <w:basedOn w:val="Heading1"/>
    <w:next w:val="Heading1"/>
    <w:autoRedefine/>
    <w:uiPriority w:val="39"/>
    <w:unhideWhenUsed/>
    <w:qFormat/>
    <w:rsid w:val="007541C9"/>
    <w:pPr>
      <w:keepNext w:val="0"/>
      <w:keepLines w:val="0"/>
      <w:spacing w:before="120"/>
      <w:ind w:left="240"/>
      <w:outlineLvl w:val="9"/>
    </w:pPr>
    <w:rPr>
      <w:rFonts w:asciiTheme="minorHAnsi" w:eastAsia="Times New Roman" w:hAnsiTheme="minorHAnsi" w:cs="Times New Roman"/>
      <w:b/>
      <w:bCs/>
      <w:color w:val="auto"/>
      <w:sz w:val="22"/>
      <w:szCs w:val="22"/>
    </w:rPr>
  </w:style>
  <w:style w:type="paragraph" w:styleId="TOC3">
    <w:name w:val="toc 3"/>
    <w:basedOn w:val="Heading2"/>
    <w:next w:val="Heading2"/>
    <w:autoRedefine/>
    <w:uiPriority w:val="39"/>
    <w:unhideWhenUsed/>
    <w:qFormat/>
    <w:rsid w:val="007541C9"/>
    <w:pPr>
      <w:keepNext w:val="0"/>
      <w:keepLines w:val="0"/>
      <w:spacing w:before="0" w:line="240" w:lineRule="auto"/>
      <w:ind w:left="480"/>
      <w:outlineLvl w:val="9"/>
    </w:pPr>
    <w:rPr>
      <w:rFonts w:asciiTheme="minorHAnsi" w:eastAsia="Times New Roman" w:hAnsiTheme="minorHAnsi" w:cs="Times New Roman"/>
      <w:color w:val="auto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0007D2"/>
    <w:pPr>
      <w:outlineLvl w:val="9"/>
    </w:pPr>
    <w:rPr>
      <w:rFonts w:asciiTheme="majorHAnsi" w:hAnsiTheme="majorHAnsi"/>
      <w:color w:val="2F5496" w:themeColor="accent1" w:themeShade="BF"/>
      <w:lang w:val="en-US"/>
    </w:rPr>
  </w:style>
  <w:style w:type="paragraph" w:styleId="ListParagraph">
    <w:name w:val="List Paragraph"/>
    <w:basedOn w:val="Normal"/>
    <w:uiPriority w:val="34"/>
    <w:qFormat/>
    <w:rsid w:val="00E159D4"/>
    <w:pPr>
      <w:ind w:left="720"/>
      <w:contextualSpacing/>
    </w:pPr>
    <w:rPr>
      <w:kern w:val="2"/>
      <w14:ligatures w14:val="standardContextual"/>
    </w:rPr>
  </w:style>
  <w:style w:type="paragraph" w:styleId="NormalWeb">
    <w:name w:val="Normal (Web)"/>
    <w:basedOn w:val="Normal"/>
    <w:uiPriority w:val="99"/>
    <w:semiHidden/>
    <w:unhideWhenUsed/>
    <w:rsid w:val="00360C46"/>
  </w:style>
  <w:style w:type="character" w:styleId="Strong">
    <w:name w:val="Strong"/>
    <w:basedOn w:val="DefaultParagraphFont"/>
    <w:uiPriority w:val="22"/>
    <w:qFormat/>
    <w:rsid w:val="00372FFB"/>
    <w:rPr>
      <w:b/>
      <w:bCs/>
    </w:rPr>
  </w:style>
  <w:style w:type="character" w:customStyle="1" w:styleId="apple-converted-space">
    <w:name w:val="apple-converted-space"/>
    <w:basedOn w:val="DefaultParagraphFont"/>
    <w:rsid w:val="00372FFB"/>
  </w:style>
  <w:style w:type="paragraph" w:styleId="TOC4">
    <w:name w:val="toc 4"/>
    <w:basedOn w:val="Normal"/>
    <w:next w:val="Normal"/>
    <w:autoRedefine/>
    <w:uiPriority w:val="39"/>
    <w:semiHidden/>
    <w:unhideWhenUsed/>
    <w:rsid w:val="009151DD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9151DD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9151DD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9151DD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9151DD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9151DD"/>
    <w:pPr>
      <w:ind w:left="1920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02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02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6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1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80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7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2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29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5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3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0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2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8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4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9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1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0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0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90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65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5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9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7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7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9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4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16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2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642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20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6311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4096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1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421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149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441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3416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8543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8927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011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9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1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6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7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5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31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6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93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1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6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41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8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13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43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1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56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2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9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1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4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97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9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32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2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2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8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23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5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26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5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97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1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5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71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5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20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8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3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0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3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4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02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3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54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7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77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4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51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9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11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4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36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3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36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0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99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5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3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3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6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4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7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4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2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31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0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20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9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4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80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3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97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0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8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2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0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0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2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2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5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85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1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52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7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4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8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1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73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8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2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1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35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3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2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7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4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8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0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0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8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3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3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8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3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0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90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2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30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5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3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0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4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6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76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2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0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12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7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24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5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22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2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4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0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9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4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68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7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94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61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01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6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4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1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2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2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73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94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30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3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5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0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3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4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9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79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35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3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85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9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4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9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4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9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7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4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53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13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6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5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0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0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2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1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45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16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6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11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3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1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7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19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8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5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93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1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5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2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88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0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48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9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5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7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7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3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9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69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6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99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73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3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72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3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13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3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4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4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5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34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34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2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4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6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6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7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0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41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4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90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9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6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7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31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60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9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7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0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2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86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13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4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22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9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3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1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1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270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806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243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8768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9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033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088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23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7031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562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2946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346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62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2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65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2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38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8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7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17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0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7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7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8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0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8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13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1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08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14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5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9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1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27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3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4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6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8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mesChallis\OneDrive%20-%20Projecting%20Success%20Ltd\Documents\PS%20Word%20Template%20(1).dotx" TargetMode="External"/></Relationships>
</file>

<file path=word/theme/theme1.xml><?xml version="1.0" encoding="utf-8"?>
<a:theme xmlns:a="http://schemas.openxmlformats.org/drawingml/2006/main" name="Projecting Success Theme">
  <a:themeElements>
    <a:clrScheme name="PS Colors">
      <a:dk1>
        <a:sysClr val="windowText" lastClr="000000"/>
      </a:dk1>
      <a:lt1>
        <a:sysClr val="window" lastClr="FFFFFF"/>
      </a:lt1>
      <a:dk2>
        <a:srgbClr val="072560"/>
      </a:dk2>
      <a:lt2>
        <a:srgbClr val="EDF0F2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S Fonts">
      <a:majorFont>
        <a:latin typeface="Bahnschrift"/>
        <a:ea typeface=""/>
        <a:cs typeface=""/>
      </a:majorFont>
      <a:minorFont>
        <a:latin typeface="Bahnschrift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A5BF5E2EA6B2C4D8CDCC9CC94530765" ma:contentTypeVersion="21" ma:contentTypeDescription="Create a new document." ma:contentTypeScope="" ma:versionID="fb3fe8a66866f88353ecb2cf05f35527">
  <xsd:schema xmlns:xsd="http://www.w3.org/2001/XMLSchema" xmlns:xs="http://www.w3.org/2001/XMLSchema" xmlns:p="http://schemas.microsoft.com/office/2006/metadata/properties" xmlns:ns1="http://schemas.microsoft.com/sharepoint/v3" xmlns:ns2="70311360-be71-4183-93af-eef5c1ec3767" xmlns:ns3="ddea7df1-9bb5-461a-ab95-d144c80d9876" targetNamespace="http://schemas.microsoft.com/office/2006/metadata/properties" ma:root="true" ma:fieldsID="9f7ef23034f70ad563fcd43afe3bd459" ns1:_="" ns2:_="" ns3:_="">
    <xsd:import namespace="http://schemas.microsoft.com/sharepoint/v3"/>
    <xsd:import namespace="70311360-be71-4183-93af-eef5c1ec3767"/>
    <xsd:import namespace="ddea7df1-9bb5-461a-ab95-d144c80d9876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_Flow_SignoffStatus" minOccurs="0"/>
                <xsd:element ref="ns1:_ip_UnifiedCompliancePolicyProperties" minOccurs="0"/>
                <xsd:element ref="ns1:_ip_UnifiedCompliancePolicyUIAction" minOccurs="0"/>
                <xsd:element ref="ns3:MediaLengthInSeconds" minOccurs="0"/>
                <xsd:element ref="ns3:lcf76f155ced4ddcb4097134ff3c332f" minOccurs="0"/>
                <xsd:element ref="ns2:TaxCatchAll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1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2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0311360-be71-4183-93af-eef5c1ec376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6" nillable="true" ma:displayName="Taxonomy Catch All Column" ma:hidden="true" ma:list="{ca79e6ef-0292-4042-acb7-ced853df7296}" ma:internalName="TaxCatchAll" ma:showField="CatchAllData" ma:web="70311360-be71-4183-93af-eef5c1ec376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dea7df1-9bb5-461a-ab95-d144c80d987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Location" ma:index="14" nillable="true" ma:displayName="Location" ma:internalName="MediaServiceLocatio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Flow_SignoffStatus" ma:index="20" nillable="true" ma:displayName="Sign-off status" ma:internalName="Sign_x002d_off_x0020_status">
      <xsd:simpleType>
        <xsd:restriction base="dms:Text"/>
      </xsd:simpleType>
    </xsd:element>
    <xsd:element name="MediaLengthInSeconds" ma:index="23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5" nillable="true" ma:taxonomy="true" ma:internalName="lcf76f155ced4ddcb4097134ff3c332f" ma:taxonomyFieldName="MediaServiceImageTags" ma:displayName="Image Tags" ma:readOnly="false" ma:fieldId="{5cf76f15-5ced-4ddc-b409-7134ff3c332f}" ma:taxonomyMulti="true" ma:sspId="9b33c077-dc54-4fd6-85bd-16fcd8a1136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7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8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0311360-be71-4183-93af-eef5c1ec3767" xsi:nil="true"/>
    <lcf76f155ced4ddcb4097134ff3c332f xmlns="ddea7df1-9bb5-461a-ab95-d144c80d9876">
      <Terms xmlns="http://schemas.microsoft.com/office/infopath/2007/PartnerControls"/>
    </lcf76f155ced4ddcb4097134ff3c332f>
    <_ip_UnifiedCompliancePolicyUIAction xmlns="http://schemas.microsoft.com/sharepoint/v3" xsi:nil="true"/>
    <_Flow_SignoffStatus xmlns="ddea7df1-9bb5-461a-ab95-d144c80d9876" xsi:nil="true"/>
    <_ip_UnifiedCompliancePolicyProperties xmlns="http://schemas.microsoft.com/sharepoint/v3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7018303-BB91-4060-8350-184D7E828A4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6D27DC7-AC69-4053-881A-166C3523FC9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0311360-be71-4183-93af-eef5c1ec3767"/>
    <ds:schemaRef ds:uri="ddea7df1-9bb5-461a-ab95-d144c80d987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5E5B9D9-6BC9-4D58-8D05-998F0DB8E355}">
  <ds:schemaRefs>
    <ds:schemaRef ds:uri="http://schemas.microsoft.com/office/2006/metadata/properties"/>
    <ds:schemaRef ds:uri="http://schemas.microsoft.com/office/infopath/2007/PartnerControls"/>
    <ds:schemaRef ds:uri="70311360-be71-4183-93af-eef5c1ec3767"/>
    <ds:schemaRef ds:uri="ddea7df1-9bb5-461a-ab95-d144c80d9876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852AF0E0-2C9D-4A5B-9963-975620DCF34E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>
  <clbl:label id="{53255131-b129-4010-86e1-474bfd7e8076}" enabled="0" method="" siteId="{53255131-b129-4010-86e1-474bfd7e8076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C:\Users\JamesChallis\OneDrive - Projecting Success Ltd\Documents\PS Word Template (1).dotx</Template>
  <TotalTime>297</TotalTime>
  <Pages>12</Pages>
  <Words>1008</Words>
  <Characters>7977</Characters>
  <Application>Microsoft Office Word</Application>
  <DocSecurity>0</DocSecurity>
  <Lines>66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PS Word Template.docx</vt:lpstr>
    </vt:vector>
  </TitlesOfParts>
  <Company/>
  <LinksUpToDate>false</LinksUpToDate>
  <CharactersWithSpaces>8968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PS Word Template.docx</dc:title>
  <dc:subject/>
  <dc:creator>James  Challis</dc:creator>
  <cp:keywords/>
  <dc:description/>
  <cp:lastModifiedBy>Paver, Matt</cp:lastModifiedBy>
  <cp:revision>278</cp:revision>
  <dcterms:created xsi:type="dcterms:W3CDTF">2024-10-14T20:12:00Z</dcterms:created>
  <dcterms:modified xsi:type="dcterms:W3CDTF">2024-11-23T01:40:00Z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0x010100DA5BF5E2EA6B2C4D8CDCC9CC94530765</vt:lpwstr>
  </property>
  <property fmtid="{D5CDD505-2E9C-101B-9397-08002B2CF9AE}" pid="3" name="MediaServiceImageTags">
    <vt:lpwstr/>
  </property>
  <property fmtid="{D5CDD505-2E9C-101B-9397-08002B2CF9AE}" pid="4" name="GrammarlyDocumentId">
    <vt:lpwstr>2998b00f3539cf2372f585a9cf5b064039915d958815e896cb390dceca76a6b0</vt:lpwstr>
  </property>
</Properties>
</file>